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94BE6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1" behindDoc="1" locked="0" layoutInCell="1" allowOverlap="1" wp14:anchorId="2FE526E4" wp14:editId="5FD26FB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7A43402A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22218049" w14:textId="77777777" w:rsidR="00DF198B" w:rsidRDefault="00DF198B"/>
        </w:tc>
      </w:tr>
      <w:tr w:rsidR="00DF198B" w14:paraId="74C97CE7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01018EB0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3CB9A21" w14:textId="0B97FDCA" w:rsidR="00DF198B" w:rsidRPr="00DF198B" w:rsidRDefault="00752588" w:rsidP="00874FE7">
            <w:pPr>
              <w:pStyle w:val="Heading1"/>
            </w:pPr>
            <w:r>
              <w:t>Tree Based Search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24E4B391" w14:textId="77777777" w:rsidR="00DF198B" w:rsidRDefault="00DF198B"/>
        </w:tc>
      </w:tr>
      <w:tr w:rsidR="00DF198B" w14:paraId="4C7CCC0B" w14:textId="77777777" w:rsidTr="00185F4A">
        <w:trPr>
          <w:trHeight w:val="1837"/>
        </w:trPr>
        <w:tc>
          <w:tcPr>
            <w:tcW w:w="1170" w:type="dxa"/>
          </w:tcPr>
          <w:p w14:paraId="70C9AD74" w14:textId="77777777" w:rsidR="00DF198B" w:rsidRDefault="00DF198B"/>
        </w:tc>
        <w:tc>
          <w:tcPr>
            <w:tcW w:w="8460" w:type="dxa"/>
            <w:gridSpan w:val="7"/>
          </w:tcPr>
          <w:p w14:paraId="04102338" w14:textId="77777777" w:rsidR="00DF198B" w:rsidRDefault="00DF198B"/>
        </w:tc>
        <w:tc>
          <w:tcPr>
            <w:tcW w:w="1160" w:type="dxa"/>
          </w:tcPr>
          <w:p w14:paraId="7A23DA5B" w14:textId="77777777" w:rsidR="00DF198B" w:rsidRDefault="00DF198B"/>
        </w:tc>
      </w:tr>
      <w:tr w:rsidR="00DF198B" w14:paraId="2EA4E516" w14:textId="77777777" w:rsidTr="00185F4A">
        <w:trPr>
          <w:trHeight w:val="929"/>
        </w:trPr>
        <w:tc>
          <w:tcPr>
            <w:tcW w:w="2397" w:type="dxa"/>
            <w:gridSpan w:val="4"/>
          </w:tcPr>
          <w:p w14:paraId="6AACACEB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7D7294ED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2FC834F8" w14:textId="77777777" w:rsidR="00DF198B" w:rsidRDefault="00DF198B"/>
        </w:tc>
      </w:tr>
      <w:tr w:rsidR="00DF198B" w14:paraId="6FC6D9CB" w14:textId="77777777" w:rsidTr="00185F4A">
        <w:trPr>
          <w:trHeight w:val="1460"/>
        </w:trPr>
        <w:tc>
          <w:tcPr>
            <w:tcW w:w="2397" w:type="dxa"/>
            <w:gridSpan w:val="4"/>
          </w:tcPr>
          <w:p w14:paraId="06F5526A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752F29" w14:textId="77777777" w:rsidR="00DF198B" w:rsidRDefault="00752588" w:rsidP="00874FE7">
            <w:pPr>
              <w:pStyle w:val="Heading2"/>
            </w:pPr>
            <w:r>
              <w:t>Mikkel Aguilar</w:t>
            </w:r>
          </w:p>
          <w:p w14:paraId="0C6762AF" w14:textId="4C5C2D73" w:rsidR="00752588" w:rsidRPr="00752588" w:rsidRDefault="00752588" w:rsidP="00752588">
            <w:pPr>
              <w:jc w:val="center"/>
            </w:pPr>
            <w:r>
              <w:t>103613812</w:t>
            </w:r>
          </w:p>
        </w:tc>
        <w:tc>
          <w:tcPr>
            <w:tcW w:w="2398" w:type="dxa"/>
            <w:gridSpan w:val="4"/>
          </w:tcPr>
          <w:p w14:paraId="7541938F" w14:textId="77777777" w:rsidR="00DF198B" w:rsidRDefault="00DF198B"/>
        </w:tc>
      </w:tr>
      <w:tr w:rsidR="00DF198B" w14:paraId="1858A8EB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3A9E42E6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647938A9" w14:textId="174A85D8" w:rsidR="00DF198B" w:rsidRPr="00DF198B" w:rsidRDefault="00752588" w:rsidP="00874FE7">
            <w:pPr>
              <w:pStyle w:val="Heading3"/>
            </w:pPr>
            <w:r>
              <w:t>Due Date:</w:t>
            </w:r>
          </w:p>
          <w:p w14:paraId="197F93B3" w14:textId="5D43A46A" w:rsidR="00874FE7" w:rsidRPr="00DF198B" w:rsidRDefault="00752588" w:rsidP="00874FE7">
            <w:pPr>
              <w:pStyle w:val="Heading3"/>
            </w:pPr>
            <w:r>
              <w:t xml:space="preserve">April </w:t>
            </w:r>
            <w:r w:rsidR="00C535E4">
              <w:t>22</w:t>
            </w:r>
          </w:p>
          <w:p w14:paraId="4E51E782" w14:textId="59C662CE" w:rsidR="00DF198B" w:rsidRPr="00DF198B" w:rsidRDefault="00752588" w:rsidP="00874FE7">
            <w:pPr>
              <w:pStyle w:val="Heading3"/>
            </w:pPr>
            <w:r>
              <w:t>Subject Code</w:t>
            </w:r>
          </w:p>
          <w:p w14:paraId="372B49E2" w14:textId="7091E860" w:rsidR="00DF198B" w:rsidRPr="00DF198B" w:rsidRDefault="00752588" w:rsidP="00874FE7">
            <w:pPr>
              <w:pStyle w:val="Heading3"/>
            </w:pPr>
            <w:r>
              <w:t>COS30019</w:t>
            </w:r>
          </w:p>
          <w:p w14:paraId="12BE2CE9" w14:textId="6A3F814D" w:rsidR="00DF198B" w:rsidRDefault="00DF198B" w:rsidP="00874FE7">
            <w:pPr>
              <w:pStyle w:val="Heading3"/>
            </w:pPr>
          </w:p>
          <w:p w14:paraId="24CD96E6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7E22CE7E" w14:textId="77777777" w:rsidR="00DF198B" w:rsidRDefault="00DF198B" w:rsidP="00DF198B">
            <w:pPr>
              <w:jc w:val="center"/>
            </w:pPr>
          </w:p>
        </w:tc>
      </w:tr>
      <w:tr w:rsidR="00DF198B" w14:paraId="71579F09" w14:textId="77777777" w:rsidTr="00185F4A">
        <w:tc>
          <w:tcPr>
            <w:tcW w:w="2340" w:type="dxa"/>
            <w:gridSpan w:val="3"/>
          </w:tcPr>
          <w:p w14:paraId="1C54FDA4" w14:textId="77777777" w:rsidR="00DF198B" w:rsidRDefault="00DF198B"/>
        </w:tc>
        <w:tc>
          <w:tcPr>
            <w:tcW w:w="6120" w:type="dxa"/>
            <w:gridSpan w:val="3"/>
          </w:tcPr>
          <w:p w14:paraId="03932DE3" w14:textId="77777777" w:rsidR="00DF198B" w:rsidRDefault="00DF198B"/>
        </w:tc>
        <w:tc>
          <w:tcPr>
            <w:tcW w:w="2330" w:type="dxa"/>
            <w:gridSpan w:val="3"/>
          </w:tcPr>
          <w:p w14:paraId="4053FE82" w14:textId="77777777" w:rsidR="00DF198B" w:rsidRDefault="00DF198B"/>
        </w:tc>
      </w:tr>
    </w:tbl>
    <w:p w14:paraId="497D05FE" w14:textId="77777777" w:rsidR="00DF198B" w:rsidRDefault="00DF198B"/>
    <w:p w14:paraId="5C5BC680" w14:textId="1D76BFA6" w:rsidR="00DF198B" w:rsidRDefault="002D2200" w:rsidP="002D2200">
      <w:pPr>
        <w:pStyle w:val="GraphicAnchor"/>
      </w:pPr>
      <w:r w:rsidRPr="004909D9"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5141B18" wp14:editId="27148085">
                <wp:simplePos x="0" y="0"/>
                <wp:positionH relativeFrom="column">
                  <wp:posOffset>6438</wp:posOffset>
                </wp:positionH>
                <wp:positionV relativeFrom="paragraph">
                  <wp:posOffset>6439</wp:posOffset>
                </wp:positionV>
                <wp:extent cx="6857643" cy="9105265"/>
                <wp:effectExtent l="0" t="0" r="635" b="63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643" cy="910526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4D7A2" id="Rectangle 2" o:spid="_x0000_s1026" alt="&quot;&quot;" style="position:absolute;margin-left:.5pt;margin-top:.5pt;width:539.95pt;height:716.9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" fillcolor="#476166 [3204]" stroked="f" strokeweight="2pt">
                <v:stroke miterlimit="4"/>
                <v:textbox inset="3pt,3pt,3pt,3pt"/>
              </v:rect>
            </w:pict>
          </mc:Fallback>
        </mc:AlternateContent>
      </w:r>
      <w:r w:rsidRPr="004909D9">
        <w:rPr>
          <w:noProof/>
          <w:lang w:eastAsia="en-AU"/>
        </w:rPr>
        <w:drawing>
          <wp:anchor distT="0" distB="0" distL="114300" distR="114300" simplePos="0" relativeHeight="251658242" behindDoc="1" locked="0" layoutInCell="1" allowOverlap="1" wp14:anchorId="64E91FDE" wp14:editId="58933B4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58"/>
        <w:gridCol w:w="542"/>
        <w:gridCol w:w="540"/>
        <w:gridCol w:w="1076"/>
        <w:gridCol w:w="2158"/>
        <w:gridCol w:w="1087"/>
        <w:gridCol w:w="540"/>
        <w:gridCol w:w="540"/>
        <w:gridCol w:w="2158"/>
      </w:tblGrid>
      <w:tr w:rsidR="002D2200" w14:paraId="1F32F58F" w14:textId="77777777" w:rsidTr="00185F4A">
        <w:trPr>
          <w:trHeight w:val="1152"/>
        </w:trPr>
        <w:tc>
          <w:tcPr>
            <w:tcW w:w="2158" w:type="dxa"/>
          </w:tcPr>
          <w:p w14:paraId="47DB058D" w14:textId="77777777" w:rsidR="002D2200" w:rsidRDefault="002D2200"/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14:paraId="3870BF06" w14:textId="77777777" w:rsidR="002D2200" w:rsidRDefault="002D2200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585D29FC" w14:textId="77777777" w:rsidR="002D2200" w:rsidRDefault="002D2200"/>
        </w:tc>
        <w:tc>
          <w:tcPr>
            <w:tcW w:w="2167" w:type="dxa"/>
            <w:gridSpan w:val="3"/>
            <w:tcBorders>
              <w:bottom w:val="single" w:sz="18" w:space="0" w:color="476166" w:themeColor="accent1"/>
            </w:tcBorders>
          </w:tcPr>
          <w:p w14:paraId="09209C77" w14:textId="77777777" w:rsidR="002D2200" w:rsidRDefault="002D2200"/>
        </w:tc>
        <w:tc>
          <w:tcPr>
            <w:tcW w:w="2158" w:type="dxa"/>
          </w:tcPr>
          <w:p w14:paraId="431F34A2" w14:textId="77777777" w:rsidR="002D2200" w:rsidRDefault="002D2200"/>
        </w:tc>
      </w:tr>
      <w:tr w:rsidR="002D2200" w14:paraId="6B947534" w14:textId="77777777" w:rsidTr="00185F4A">
        <w:trPr>
          <w:trHeight w:val="664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0103261A" w14:textId="77777777" w:rsidR="002D2200" w:rsidRDefault="002D2200"/>
        </w:tc>
        <w:tc>
          <w:tcPr>
            <w:tcW w:w="6483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0D95AEE" w14:textId="02E5547B" w:rsidR="002D2200" w:rsidRPr="00E74B29" w:rsidRDefault="00752588" w:rsidP="00874FE7">
            <w:pPr>
              <w:pStyle w:val="Heading4"/>
            </w:pPr>
            <w:r>
              <w:t>Table of Contents</w:t>
            </w:r>
          </w:p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5D825219" w14:textId="77777777" w:rsidR="002D2200" w:rsidRDefault="002D2200"/>
        </w:tc>
      </w:tr>
      <w:tr w:rsidR="002D2200" w14:paraId="0F5545B9" w14:textId="77777777" w:rsidTr="00185F4A">
        <w:trPr>
          <w:trHeight w:val="311"/>
        </w:trPr>
        <w:tc>
          <w:tcPr>
            <w:tcW w:w="2158" w:type="dxa"/>
          </w:tcPr>
          <w:p w14:paraId="396129DA" w14:textId="77777777" w:rsidR="002D2200" w:rsidRDefault="002D2200"/>
        </w:tc>
        <w:tc>
          <w:tcPr>
            <w:tcW w:w="2158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5F8F61A4" w14:textId="77777777" w:rsidR="002D2200" w:rsidRDefault="002D2200"/>
        </w:tc>
        <w:tc>
          <w:tcPr>
            <w:tcW w:w="2158" w:type="dxa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1AA1BB6E" w14:textId="77777777" w:rsidR="002D2200" w:rsidRDefault="002D2200"/>
        </w:tc>
        <w:tc>
          <w:tcPr>
            <w:tcW w:w="2167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49A01F30" w14:textId="77777777" w:rsidR="002D2200" w:rsidRDefault="002D2200"/>
        </w:tc>
        <w:tc>
          <w:tcPr>
            <w:tcW w:w="2158" w:type="dxa"/>
          </w:tcPr>
          <w:p w14:paraId="1ED93F12" w14:textId="77777777" w:rsidR="002D2200" w:rsidRDefault="002D2200"/>
        </w:tc>
      </w:tr>
      <w:tr w:rsidR="00E74B29" w14:paraId="6DFD62D6" w14:textId="77777777" w:rsidTr="00185F4A">
        <w:trPr>
          <w:trHeight w:val="576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556075D0" w14:textId="77777777" w:rsidR="00E74B29" w:rsidRDefault="00E74B29"/>
        </w:tc>
        <w:tc>
          <w:tcPr>
            <w:tcW w:w="1082" w:type="dxa"/>
            <w:gridSpan w:val="2"/>
            <w:tcBorders>
              <w:top w:val="single" w:sz="18" w:space="0" w:color="476166" w:themeColor="accent1"/>
              <w:left w:val="single" w:sz="18" w:space="0" w:color="476166" w:themeColor="accent1"/>
            </w:tcBorders>
            <w:shd w:val="clear" w:color="auto" w:fill="FFFFFF" w:themeFill="background1"/>
          </w:tcPr>
          <w:p w14:paraId="7094A1D3" w14:textId="77777777" w:rsidR="00E74B29" w:rsidRDefault="00E74B29"/>
        </w:tc>
        <w:tc>
          <w:tcPr>
            <w:tcW w:w="4321" w:type="dxa"/>
            <w:gridSpan w:val="3"/>
            <w:tcBorders>
              <w:top w:val="single" w:sz="18" w:space="0" w:color="476166" w:themeColor="accent1"/>
            </w:tcBorders>
            <w:shd w:val="clear" w:color="auto" w:fill="FFFFFF" w:themeFill="background1"/>
          </w:tcPr>
          <w:p w14:paraId="1110FFC2" w14:textId="77777777" w:rsidR="00E74B29" w:rsidRDefault="00E74B29" w:rsidP="00E74B29"/>
        </w:tc>
        <w:tc>
          <w:tcPr>
            <w:tcW w:w="1080" w:type="dxa"/>
            <w:gridSpan w:val="2"/>
            <w:tcBorders>
              <w:top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543082BA" w14:textId="77777777" w:rsidR="00E74B29" w:rsidRDefault="00E74B29"/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6413FDD3" w14:textId="77777777" w:rsidR="00E74B29" w:rsidRDefault="00E74B29"/>
        </w:tc>
      </w:tr>
      <w:tr w:rsidR="000E4641" w14:paraId="60CFACA1" w14:textId="77777777" w:rsidTr="00185F4A">
        <w:trPr>
          <w:trHeight w:val="4447"/>
        </w:trPr>
        <w:tc>
          <w:tcPr>
            <w:tcW w:w="2158" w:type="dxa"/>
            <w:vMerge w:val="restart"/>
            <w:tcBorders>
              <w:right w:val="single" w:sz="18" w:space="0" w:color="476166" w:themeColor="accent1"/>
            </w:tcBorders>
          </w:tcPr>
          <w:p w14:paraId="2CC5AE1E" w14:textId="77777777" w:rsidR="000E4641" w:rsidRDefault="000E4641"/>
        </w:tc>
        <w:tc>
          <w:tcPr>
            <w:tcW w:w="542" w:type="dxa"/>
            <w:vMerge w:val="restart"/>
            <w:tcBorders>
              <w:left w:val="single" w:sz="18" w:space="0" w:color="476166" w:themeColor="accent1"/>
            </w:tcBorders>
            <w:shd w:val="clear" w:color="auto" w:fill="FFFFFF" w:themeFill="background1"/>
          </w:tcPr>
          <w:p w14:paraId="36B590D6" w14:textId="77777777" w:rsidR="000E4641" w:rsidRDefault="000E4641"/>
        </w:tc>
        <w:tc>
          <w:tcPr>
            <w:tcW w:w="540" w:type="dxa"/>
            <w:shd w:val="clear" w:color="auto" w:fill="FFFFFF" w:themeFill="background1"/>
          </w:tcPr>
          <w:p w14:paraId="6E8236B5" w14:textId="619209D6" w:rsidR="000E4641" w:rsidRDefault="000E4641"/>
        </w:tc>
        <w:tc>
          <w:tcPr>
            <w:tcW w:w="4321" w:type="dxa"/>
            <w:gridSpan w:val="3"/>
            <w:shd w:val="clear" w:color="auto" w:fill="FFFFFF" w:themeFill="background1"/>
          </w:tcPr>
          <w:p w14:paraId="7EB65033" w14:textId="5033A153" w:rsidR="000E4641" w:rsidRDefault="000E4641" w:rsidP="0082027B">
            <w:pPr>
              <w:pStyle w:val="Text"/>
            </w:pPr>
          </w:p>
          <w:p w14:paraId="32A4F094" w14:textId="7050AD84" w:rsidR="000E4641" w:rsidRDefault="0082027B" w:rsidP="000E4641">
            <w:pPr>
              <w:pStyle w:val="Text"/>
            </w:pPr>
            <w:r>
              <w:t>Instructions……………………………..</w:t>
            </w:r>
            <w:r w:rsidR="00F33240">
              <w:t>3</w:t>
            </w:r>
          </w:p>
          <w:p w14:paraId="31B8564E" w14:textId="26B0A236" w:rsidR="0082027B" w:rsidRDefault="00012845" w:rsidP="000E4641">
            <w:pPr>
              <w:pStyle w:val="Text"/>
            </w:pPr>
            <w:r>
              <w:t>Introduction (Glossary)…………….</w:t>
            </w:r>
            <w:r w:rsidR="00F33240">
              <w:t>3</w:t>
            </w:r>
          </w:p>
          <w:p w14:paraId="00C1DDCA" w14:textId="32F7429E" w:rsidR="008823A2" w:rsidRDefault="0029358E" w:rsidP="000E4641">
            <w:pPr>
              <w:pStyle w:val="Text"/>
            </w:pPr>
            <w:r>
              <w:t>Search Algorithms……………………</w:t>
            </w:r>
            <w:r w:rsidR="00F33240">
              <w:t>4</w:t>
            </w:r>
          </w:p>
          <w:p w14:paraId="04BA4231" w14:textId="77777777" w:rsidR="00BE6619" w:rsidRDefault="00F33240" w:rsidP="000E4641">
            <w:pPr>
              <w:pStyle w:val="Text"/>
            </w:pPr>
            <w:r>
              <w:t>Implementation……………………….5</w:t>
            </w:r>
          </w:p>
          <w:p w14:paraId="32CD5406" w14:textId="77777777" w:rsidR="005B6DD5" w:rsidRDefault="00BE6619" w:rsidP="000E4641">
            <w:pPr>
              <w:pStyle w:val="Text"/>
            </w:pPr>
            <w:r>
              <w:t>Implementation(Utilit</w:t>
            </w:r>
            <w:r w:rsidR="005E4509">
              <w:t>ies)…………6</w:t>
            </w:r>
          </w:p>
          <w:p w14:paraId="5C676A11" w14:textId="77777777" w:rsidR="005B6DD5" w:rsidRDefault="005B6DD5" w:rsidP="000E4641">
            <w:pPr>
              <w:pStyle w:val="Text"/>
            </w:pPr>
            <w:r>
              <w:t>Features/Bugs/Missing…………….7</w:t>
            </w:r>
          </w:p>
          <w:p w14:paraId="1E10482A" w14:textId="77777777" w:rsidR="00177FA3" w:rsidRDefault="00177FA3" w:rsidP="000E4641">
            <w:pPr>
              <w:pStyle w:val="Text"/>
            </w:pPr>
            <w:r>
              <w:t>Research………………………………….8</w:t>
            </w:r>
          </w:p>
          <w:p w14:paraId="25242AC5" w14:textId="77777777" w:rsidR="00177FA3" w:rsidRDefault="00177FA3" w:rsidP="000E4641">
            <w:pPr>
              <w:pStyle w:val="Text"/>
            </w:pPr>
            <w:r>
              <w:t>Conclusion………………………………9</w:t>
            </w:r>
          </w:p>
          <w:p w14:paraId="0827BBF4" w14:textId="77777777" w:rsidR="00002A05" w:rsidRDefault="00177FA3" w:rsidP="000E4641">
            <w:pPr>
              <w:pStyle w:val="Text"/>
            </w:pPr>
            <w:r>
              <w:t>Acknowledgements/</w:t>
            </w:r>
            <w:r w:rsidR="00002A05">
              <w:t>Resources…10</w:t>
            </w:r>
          </w:p>
          <w:p w14:paraId="332FA140" w14:textId="22F93D10" w:rsidR="00F33240" w:rsidRPr="00E74B29" w:rsidRDefault="00002A05" w:rsidP="000E4641">
            <w:pPr>
              <w:pStyle w:val="Text"/>
            </w:pPr>
            <w:r>
              <w:t>References……………………………..10</w:t>
            </w:r>
            <w:r w:rsidR="00BE6619">
              <w:t xml:space="preserve"> </w:t>
            </w:r>
            <w:r w:rsidR="00E71AC4">
              <w:t xml:space="preserve"> </w:t>
            </w:r>
          </w:p>
        </w:tc>
        <w:tc>
          <w:tcPr>
            <w:tcW w:w="540" w:type="dxa"/>
            <w:shd w:val="clear" w:color="auto" w:fill="FFFFFF" w:themeFill="background1"/>
          </w:tcPr>
          <w:p w14:paraId="4549DD4E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vMerge w:val="restart"/>
            <w:tcBorders>
              <w:right w:val="single" w:sz="18" w:space="0" w:color="476166" w:themeColor="accent1"/>
            </w:tcBorders>
            <w:shd w:val="clear" w:color="auto" w:fill="FFFFFF" w:themeFill="background1"/>
          </w:tcPr>
          <w:p w14:paraId="3DBBD6FF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 w:val="restart"/>
            <w:tcBorders>
              <w:left w:val="single" w:sz="18" w:space="0" w:color="476166" w:themeColor="accent1"/>
            </w:tcBorders>
          </w:tcPr>
          <w:p w14:paraId="6A33D06C" w14:textId="77777777" w:rsidR="000E4641" w:rsidRDefault="000E4641"/>
        </w:tc>
      </w:tr>
      <w:tr w:rsidR="000E4641" w14:paraId="737F5369" w14:textId="77777777" w:rsidTr="00185F4A">
        <w:trPr>
          <w:trHeight w:val="1008"/>
        </w:trPr>
        <w:tc>
          <w:tcPr>
            <w:tcW w:w="2158" w:type="dxa"/>
            <w:vMerge/>
            <w:tcBorders>
              <w:right w:val="single" w:sz="18" w:space="0" w:color="476166" w:themeColor="accent1"/>
            </w:tcBorders>
          </w:tcPr>
          <w:p w14:paraId="1A1E7DD3" w14:textId="77777777" w:rsidR="000E4641" w:rsidRDefault="000E4641"/>
        </w:tc>
        <w:tc>
          <w:tcPr>
            <w:tcW w:w="542" w:type="dxa"/>
            <w:vMerge/>
            <w:tcBorders>
              <w:left w:val="single" w:sz="18" w:space="0" w:color="476166" w:themeColor="accent1"/>
              <w:bottom w:val="single" w:sz="18" w:space="0" w:color="476166" w:themeColor="accent1"/>
            </w:tcBorders>
            <w:shd w:val="clear" w:color="auto" w:fill="FFFFFF" w:themeFill="background1"/>
          </w:tcPr>
          <w:p w14:paraId="1ECDB942" w14:textId="77777777" w:rsidR="000E4641" w:rsidRDefault="000E4641"/>
        </w:tc>
        <w:tc>
          <w:tcPr>
            <w:tcW w:w="5401" w:type="dxa"/>
            <w:gridSpan w:val="5"/>
            <w:vMerge w:val="restart"/>
            <w:shd w:val="clear" w:color="auto" w:fill="FFFFFF" w:themeFill="background1"/>
          </w:tcPr>
          <w:p w14:paraId="5548D5E4" w14:textId="6FA300D1" w:rsidR="000E4641" w:rsidRPr="00E74B29" w:rsidRDefault="000F175F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47C3EADB" wp14:editId="23558E73">
                  <wp:simplePos x="0" y="0"/>
                  <wp:positionH relativeFrom="column">
                    <wp:posOffset>297180</wp:posOffset>
                  </wp:positionH>
                  <wp:positionV relativeFrom="paragraph">
                    <wp:posOffset>0</wp:posOffset>
                  </wp:positionV>
                  <wp:extent cx="2827020" cy="28194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02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0" w:type="dxa"/>
            <w:vMerge/>
            <w:tcBorders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66427F84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/>
            <w:tcBorders>
              <w:left w:val="single" w:sz="18" w:space="0" w:color="476166" w:themeColor="accent1"/>
            </w:tcBorders>
          </w:tcPr>
          <w:p w14:paraId="2022D62E" w14:textId="77777777" w:rsidR="000E4641" w:rsidRDefault="000E4641"/>
        </w:tc>
      </w:tr>
      <w:tr w:rsidR="000E4641" w14:paraId="3026D4DE" w14:textId="77777777" w:rsidTr="00185F4A">
        <w:trPr>
          <w:trHeight w:val="1728"/>
        </w:trPr>
        <w:tc>
          <w:tcPr>
            <w:tcW w:w="2158" w:type="dxa"/>
            <w:vMerge w:val="restart"/>
          </w:tcPr>
          <w:p w14:paraId="76AFE5E4" w14:textId="77777777" w:rsidR="000E4641" w:rsidRDefault="000E4641"/>
        </w:tc>
        <w:tc>
          <w:tcPr>
            <w:tcW w:w="542" w:type="dxa"/>
            <w:tcBorders>
              <w:top w:val="single" w:sz="18" w:space="0" w:color="476166" w:themeColor="accent1"/>
            </w:tcBorders>
          </w:tcPr>
          <w:p w14:paraId="55135AAE" w14:textId="77777777"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14:paraId="628AB2FB" w14:textId="77777777" w:rsidR="000E4641" w:rsidRDefault="000E4641" w:rsidP="00E74B29">
            <w:pPr>
              <w:jc w:val="center"/>
            </w:pPr>
          </w:p>
        </w:tc>
        <w:tc>
          <w:tcPr>
            <w:tcW w:w="540" w:type="dxa"/>
            <w:tcBorders>
              <w:top w:val="single" w:sz="18" w:space="0" w:color="476166" w:themeColor="accent1"/>
            </w:tcBorders>
          </w:tcPr>
          <w:p w14:paraId="7E0124FE" w14:textId="77777777" w:rsidR="000E4641" w:rsidRDefault="000E4641" w:rsidP="00E74B29">
            <w:pPr>
              <w:jc w:val="center"/>
            </w:pPr>
          </w:p>
        </w:tc>
        <w:tc>
          <w:tcPr>
            <w:tcW w:w="2158" w:type="dxa"/>
            <w:vMerge w:val="restart"/>
          </w:tcPr>
          <w:p w14:paraId="0CF50E00" w14:textId="77777777" w:rsidR="000E4641" w:rsidRDefault="000E4641"/>
        </w:tc>
      </w:tr>
      <w:tr w:rsidR="000E4641" w14:paraId="5C03ECA3" w14:textId="77777777" w:rsidTr="00185F4A">
        <w:trPr>
          <w:trHeight w:val="1728"/>
        </w:trPr>
        <w:tc>
          <w:tcPr>
            <w:tcW w:w="2158" w:type="dxa"/>
            <w:vMerge/>
          </w:tcPr>
          <w:p w14:paraId="5CC10B55" w14:textId="77777777" w:rsidR="000E4641" w:rsidRDefault="000E4641"/>
        </w:tc>
        <w:tc>
          <w:tcPr>
            <w:tcW w:w="542" w:type="dxa"/>
          </w:tcPr>
          <w:p w14:paraId="74DCAF0A" w14:textId="77777777"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14:paraId="513419CD" w14:textId="77777777" w:rsidR="000E4641" w:rsidRDefault="000E4641" w:rsidP="00E74B29">
            <w:pPr>
              <w:jc w:val="center"/>
            </w:pPr>
          </w:p>
        </w:tc>
        <w:tc>
          <w:tcPr>
            <w:tcW w:w="540" w:type="dxa"/>
          </w:tcPr>
          <w:p w14:paraId="56CEC163" w14:textId="77777777" w:rsidR="000E4641" w:rsidRDefault="000E4641" w:rsidP="00E74B29">
            <w:pPr>
              <w:jc w:val="center"/>
            </w:pPr>
          </w:p>
        </w:tc>
        <w:tc>
          <w:tcPr>
            <w:tcW w:w="2158" w:type="dxa"/>
            <w:vMerge/>
          </w:tcPr>
          <w:p w14:paraId="54DDCCBA" w14:textId="77777777" w:rsidR="000E4641" w:rsidRDefault="000E4641"/>
        </w:tc>
      </w:tr>
    </w:tbl>
    <w:p w14:paraId="1D9A06BA" w14:textId="77777777" w:rsidR="002D2200" w:rsidRDefault="002D2200"/>
    <w:p w14:paraId="3900DB6C" w14:textId="3ED3F340" w:rsidR="00E74B29" w:rsidRDefault="00E74B29" w:rsidP="0048120C">
      <w:pPr>
        <w:pStyle w:val="GraphicAnchor"/>
      </w:pPr>
    </w:p>
    <w:p w14:paraId="67CB5FA7" w14:textId="77777777" w:rsidR="00AD7F86" w:rsidRDefault="00AD7F86">
      <w:pPr>
        <w:rPr>
          <w:noProof/>
        </w:rPr>
      </w:pPr>
    </w:p>
    <w:p w14:paraId="212907E5" w14:textId="7CD9F44A" w:rsidR="00AD7F86" w:rsidRPr="00AD7F86" w:rsidRDefault="00AD7F86" w:rsidP="00AD7F86"/>
    <w:p w14:paraId="45DFE089" w14:textId="77777777" w:rsidR="00AD7F86" w:rsidRDefault="00AD7F86" w:rsidP="00AD7F86">
      <w:pPr>
        <w:tabs>
          <w:tab w:val="left" w:pos="1260"/>
        </w:tabs>
        <w:rPr>
          <w:noProof/>
        </w:rPr>
      </w:pPr>
    </w:p>
    <w:p w14:paraId="2BC95B32" w14:textId="0062282D" w:rsidR="00F40E05" w:rsidRDefault="00F40E05" w:rsidP="00AD7F86">
      <w:pPr>
        <w:pStyle w:val="Heading5"/>
        <w:rPr>
          <w:rFonts w:asciiTheme="minorHAnsi" w:hAnsiTheme="minorHAnsi"/>
          <w:b w:val="0"/>
          <w:bCs/>
          <w:color w:val="auto"/>
          <w:sz w:val="24"/>
          <w:szCs w:val="24"/>
        </w:rPr>
      </w:pPr>
    </w:p>
    <w:p w14:paraId="6158CA9B" w14:textId="51B781B9" w:rsidR="00F40E05" w:rsidRDefault="00F40E05" w:rsidP="00AD7F86">
      <w:pPr>
        <w:pStyle w:val="Heading5"/>
        <w:rPr>
          <w:rFonts w:asciiTheme="minorHAnsi" w:hAnsiTheme="minorHAnsi"/>
          <w:b w:val="0"/>
          <w:bCs/>
          <w:color w:val="auto"/>
          <w:sz w:val="24"/>
          <w:szCs w:val="24"/>
        </w:rPr>
      </w:pPr>
    </w:p>
    <w:p w14:paraId="355F4717" w14:textId="7970187A" w:rsidR="0048120C" w:rsidRDefault="00DB2639" w:rsidP="00AF509F">
      <w:pPr>
        <w:pStyle w:val="ListParagraph"/>
        <w:tabs>
          <w:tab w:val="left" w:pos="126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5DE5C78D" wp14:editId="7D9C3149">
                <wp:simplePos x="0" y="0"/>
                <wp:positionH relativeFrom="margin">
                  <wp:posOffset>571500</wp:posOffset>
                </wp:positionH>
                <wp:positionV relativeFrom="paragraph">
                  <wp:posOffset>156845</wp:posOffset>
                </wp:positionV>
                <wp:extent cx="5692140" cy="2575560"/>
                <wp:effectExtent l="0" t="0" r="22860" b="1524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25755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C3209E" w14:textId="6B1B2D24" w:rsidR="00AF509F" w:rsidRPr="00C3294E" w:rsidRDefault="00AF509F" w:rsidP="00DB2639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3294E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The assignment is run on a DOS command line, written in the Python programming language. Here are the steps to using the program:</w:t>
                            </w:r>
                          </w:p>
                          <w:p w14:paraId="61C71D1F" w14:textId="77777777" w:rsidR="00AF509F" w:rsidRDefault="00AF509F" w:rsidP="00AF509F"/>
                          <w:p w14:paraId="2EB5124B" w14:textId="77777777" w:rsidR="00AF509F" w:rsidRDefault="00AF509F" w:rsidP="00AF509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Navigate to the folder through folder through the command line</w:t>
                            </w:r>
                          </w:p>
                          <w:p w14:paraId="738B8D87" w14:textId="77777777" w:rsidR="00AF509F" w:rsidRDefault="00AF509F" w:rsidP="00AF509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Input this format into the command line:</w:t>
                            </w:r>
                          </w:p>
                          <w:p w14:paraId="4BC15C6B" w14:textId="4236A53D" w:rsidR="00AF509F" w:rsidRDefault="00AE6E8F" w:rsidP="00AF509F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</w:pPr>
                            <w:r>
                              <w:t>‘</w:t>
                            </w:r>
                            <w:r w:rsidR="00AF509F">
                              <w:t>main.py’</w:t>
                            </w:r>
                          </w:p>
                          <w:p w14:paraId="54034FC2" w14:textId="77777777" w:rsidR="00AF509F" w:rsidRDefault="00AF509F" w:rsidP="00AF509F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</w:pPr>
                            <w:r>
                              <w:t>‘data.txt’ or any text file with the appropriate structure</w:t>
                            </w:r>
                          </w:p>
                          <w:p w14:paraId="1E17ABFB" w14:textId="77777777" w:rsidR="00AF509F" w:rsidRDefault="00AF509F" w:rsidP="00AF509F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</w:pPr>
                            <w:r>
                              <w:t xml:space="preserve">‘BFS’ or any acronym for a search method (DFS, GBFS, AS, CS1, CS2) </w:t>
                            </w:r>
                          </w:p>
                          <w:p w14:paraId="0D2D823F" w14:textId="77777777" w:rsidR="00AF509F" w:rsidRDefault="00AF509F" w:rsidP="00AF509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Press ‘Enter’, and you will see the directions to for a robot AI to reach a specific goal </w:t>
                            </w:r>
                          </w:p>
                          <w:p w14:paraId="54EA2849" w14:textId="14E176FC" w:rsidR="00AF509F" w:rsidRDefault="00AF509F" w:rsidP="00AF509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User will be notified of invalid formats</w:t>
                            </w:r>
                            <w:r>
                              <w:rPr>
                                <w:noProof/>
                              </w:rPr>
                              <w:br w:type="textWrapping" w:clear="all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E5C78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pt;margin-top:12.35pt;width:448.2pt;height:202.8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" fillcolor="#476166 [3204]" strokecolor="#233032 [1604]" strokeweight="2pt">
                <v:textbox>
                  <w:txbxContent>
                    <w:p w14:paraId="1DC3209E" w14:textId="6B1B2D24" w:rsidR="00AF509F" w:rsidRPr="00C3294E" w:rsidRDefault="00AF509F" w:rsidP="00DB2639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 w:rsidRPr="00C3294E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The assignment is run on a DOS command line, written in the Python programming language. Here are the steps to using the program:</w:t>
                      </w:r>
                    </w:p>
                    <w:p w14:paraId="61C71D1F" w14:textId="77777777" w:rsidR="00AF509F" w:rsidRDefault="00AF509F" w:rsidP="00AF509F"/>
                    <w:p w14:paraId="2EB5124B" w14:textId="77777777" w:rsidR="00AF509F" w:rsidRDefault="00AF509F" w:rsidP="00AF509F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Navigate to the folder through folder through the command line</w:t>
                      </w:r>
                    </w:p>
                    <w:p w14:paraId="738B8D87" w14:textId="77777777" w:rsidR="00AF509F" w:rsidRDefault="00AF509F" w:rsidP="00AF509F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Input this format into the command line:</w:t>
                      </w:r>
                    </w:p>
                    <w:p w14:paraId="4BC15C6B" w14:textId="4236A53D" w:rsidR="00AF509F" w:rsidRDefault="00AE6E8F" w:rsidP="00AF509F">
                      <w:pPr>
                        <w:pStyle w:val="ListParagraph"/>
                        <w:numPr>
                          <w:ilvl w:val="1"/>
                          <w:numId w:val="7"/>
                        </w:numPr>
                      </w:pPr>
                      <w:r>
                        <w:t>‘</w:t>
                      </w:r>
                      <w:r w:rsidR="00AF509F">
                        <w:t>main.py’</w:t>
                      </w:r>
                    </w:p>
                    <w:p w14:paraId="54034FC2" w14:textId="77777777" w:rsidR="00AF509F" w:rsidRDefault="00AF509F" w:rsidP="00AF509F">
                      <w:pPr>
                        <w:pStyle w:val="ListParagraph"/>
                        <w:numPr>
                          <w:ilvl w:val="1"/>
                          <w:numId w:val="7"/>
                        </w:numPr>
                      </w:pPr>
                      <w:r>
                        <w:t>‘data.txt’ or any text file with the appropriate structure</w:t>
                      </w:r>
                    </w:p>
                    <w:p w14:paraId="1E17ABFB" w14:textId="77777777" w:rsidR="00AF509F" w:rsidRDefault="00AF509F" w:rsidP="00AF509F">
                      <w:pPr>
                        <w:pStyle w:val="ListParagraph"/>
                        <w:numPr>
                          <w:ilvl w:val="1"/>
                          <w:numId w:val="7"/>
                        </w:numPr>
                      </w:pPr>
                      <w:r>
                        <w:t xml:space="preserve">‘BFS’ or any acronym for a search method (DFS, GBFS, AS, CS1, CS2) </w:t>
                      </w:r>
                    </w:p>
                    <w:p w14:paraId="0D2D823F" w14:textId="77777777" w:rsidR="00AF509F" w:rsidRDefault="00AF509F" w:rsidP="00AF509F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 xml:space="preserve">Press ‘Enter’, and you will see the directions to for a robot AI to reach a specific goal </w:t>
                      </w:r>
                    </w:p>
                    <w:p w14:paraId="54EA2849" w14:textId="14E176FC" w:rsidR="00AF509F" w:rsidRDefault="00AF509F" w:rsidP="00AF509F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User will be notified of invalid formats</w:t>
                      </w:r>
                      <w:r>
                        <w:rPr>
                          <w:noProof/>
                        </w:rPr>
                        <w:br w:type="textWrapping" w:clear="all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D7F86"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28738DD2" wp14:editId="7A8F8B72">
                <wp:simplePos x="0" y="0"/>
                <wp:positionH relativeFrom="margin">
                  <wp:align>center</wp:align>
                </wp:positionH>
                <wp:positionV relativeFrom="paragraph">
                  <wp:posOffset>-2533650</wp:posOffset>
                </wp:positionV>
                <wp:extent cx="3794760" cy="396240"/>
                <wp:effectExtent l="0" t="0" r="1524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0A874" w14:textId="5E177DDE" w:rsidR="00AD7F86" w:rsidRPr="00AD7F86" w:rsidRDefault="00AD7F86" w:rsidP="00AD7F86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Instructions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38DD2" id="_x0000_s1027" type="#_x0000_t202" style="position:absolute;left:0;text-align:left;margin-left:0;margin-top:-199.5pt;width:298.8pt;height:31.2pt;z-index:2516582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" fillcolor="white [3201]" strokecolor="#476166 [3204]" strokeweight="2pt">
                <v:textbox>
                  <w:txbxContent>
                    <w:p w14:paraId="31F0A874" w14:textId="5E177DDE" w:rsidR="00AD7F86" w:rsidRPr="00AD7F86" w:rsidRDefault="00AD7F86" w:rsidP="00AD7F86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Instructions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8C39DF" w14:textId="2A0769BC" w:rsidR="00F40E05" w:rsidRPr="00F40E05" w:rsidRDefault="00F40E05" w:rsidP="00F40E05"/>
    <w:p w14:paraId="00F392D1" w14:textId="3A24AFC8" w:rsidR="00F40E05" w:rsidRPr="00F40E05" w:rsidRDefault="00F40E05" w:rsidP="00F40E05"/>
    <w:p w14:paraId="02025E0E" w14:textId="6EE3C9B3" w:rsidR="00F40E05" w:rsidRPr="00F40E05" w:rsidRDefault="00F40E05" w:rsidP="00F40E05"/>
    <w:p w14:paraId="14841D27" w14:textId="2B5F2099" w:rsidR="00F40E05" w:rsidRPr="00F40E05" w:rsidRDefault="00F40E05" w:rsidP="00F40E05"/>
    <w:p w14:paraId="7B724AFC" w14:textId="6AB38CFC" w:rsidR="00F40E05" w:rsidRDefault="00F40E05" w:rsidP="00F40E05"/>
    <w:p w14:paraId="6CD718F2" w14:textId="53286F1C" w:rsidR="00BD2737" w:rsidRDefault="004A4C1D" w:rsidP="00BD273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513B68AD" wp14:editId="0BF64AA6">
                <wp:simplePos x="0" y="0"/>
                <wp:positionH relativeFrom="margin">
                  <wp:align>center</wp:align>
                </wp:positionH>
                <wp:positionV relativeFrom="paragraph">
                  <wp:posOffset>2561590</wp:posOffset>
                </wp:positionV>
                <wp:extent cx="5692140" cy="4404360"/>
                <wp:effectExtent l="0" t="0" r="22860" b="1524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44043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53BB2" w14:textId="468C819E" w:rsidR="00DB2639" w:rsidRDefault="00DB2639" w:rsidP="00DB2639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3294E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Robot navigation problem is as follows: Given a grid, N(1) x N(2) where N is a positive integer, </w:t>
                            </w:r>
                            <w:r w:rsidRPr="00DB2639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find a path using 4 directions (up, down, right, left) to reach a goal state where an entity (in this case a </w:t>
                            </w:r>
                            <w:r w:rsidR="00EC155C" w:rsidRPr="00DB2639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robot</w:t>
                            </w:r>
                            <w:r w:rsidRPr="00DB2639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) reaches a goal square from its initial given position</w:t>
                            </w:r>
                            <w:r w:rsidR="00EC155C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C78E32B" w14:textId="77777777" w:rsidR="00EC155C" w:rsidRDefault="00EC155C" w:rsidP="00EC155C"/>
                          <w:p w14:paraId="056ADE8D" w14:textId="1A885D5B" w:rsidR="00EC155C" w:rsidRDefault="00EC155C" w:rsidP="00EC155C">
                            <w:r>
                              <w:t xml:space="preserve">A single grid </w:t>
                            </w:r>
                            <w:r w:rsidR="0093403A">
                              <w:t>can ha</w:t>
                            </w:r>
                            <w:r w:rsidR="00DC5916">
                              <w:t xml:space="preserve">ve </w:t>
                            </w:r>
                            <w:r w:rsidR="0093403A">
                              <w:t xml:space="preserve">squares </w:t>
                            </w:r>
                            <w:r w:rsidR="00B72F4A">
                              <w:t xml:space="preserve">categorized </w:t>
                            </w:r>
                            <w:r w:rsidR="0093403A">
                              <w:t>int</w:t>
                            </w:r>
                            <w:r w:rsidR="00DC5916">
                              <w:t xml:space="preserve">o 4 </w:t>
                            </w:r>
                            <w:r w:rsidR="00B439A8">
                              <w:t>groupings</w:t>
                            </w:r>
                            <w:r w:rsidR="004A3F61">
                              <w:t xml:space="preserve"> – a normal square, a goal square, a wall, and the starting square. </w:t>
                            </w:r>
                            <w:r w:rsidR="001D0085">
                              <w:t xml:space="preserve">The text file </w:t>
                            </w:r>
                            <w:r w:rsidR="00654F7A">
                              <w:t xml:space="preserve">contains the data on which squares </w:t>
                            </w:r>
                            <w:r w:rsidR="00E10C63">
                              <w:t>fall</w:t>
                            </w:r>
                            <w:r w:rsidR="00654F7A">
                              <w:t xml:space="preserve"> in</w:t>
                            </w:r>
                            <w:r w:rsidR="00E10C63">
                              <w:t>to</w:t>
                            </w:r>
                            <w:r w:rsidR="00654F7A">
                              <w:t xml:space="preserve"> </w:t>
                            </w:r>
                            <w:r w:rsidR="000526BF">
                              <w:t>each category</w:t>
                            </w:r>
                            <w:r w:rsidR="00D4663B">
                              <w:t xml:space="preserve">. </w:t>
                            </w:r>
                          </w:p>
                          <w:p w14:paraId="4269EE58" w14:textId="77777777" w:rsidR="00D4663B" w:rsidRDefault="00D4663B" w:rsidP="00EC155C"/>
                          <w:p w14:paraId="3E76E740" w14:textId="080399A7" w:rsidR="00D4663B" w:rsidRPr="00EC155C" w:rsidRDefault="00D4663B" w:rsidP="00EC155C">
                            <w:r>
                              <w:t xml:space="preserve">For </w:t>
                            </w:r>
                            <w:r w:rsidR="002B0404">
                              <w:t>the r</w:t>
                            </w:r>
                            <w:r>
                              <w:t>obot to navigate</w:t>
                            </w:r>
                            <w:r w:rsidR="00F90694">
                              <w:t xml:space="preserve"> through the graph, </w:t>
                            </w:r>
                            <w:r w:rsidR="002B0404">
                              <w:t xml:space="preserve">it will use common tree traversal concepts </w:t>
                            </w:r>
                            <w:r w:rsidR="00427CBE">
                              <w:t xml:space="preserve">such as depth first search, breadth first search and other </w:t>
                            </w:r>
                            <w:r w:rsidR="00783DEE">
                              <w:t>known or custom methods</w:t>
                            </w:r>
                            <w:r w:rsidR="009E7D16">
                              <w:t xml:space="preserve"> to find a valid path to a goal (if any is found)</w:t>
                            </w:r>
                            <w:r w:rsidR="00783DEE">
                              <w:t xml:space="preserve">. </w:t>
                            </w:r>
                          </w:p>
                          <w:p w14:paraId="43E56A36" w14:textId="1AABE301" w:rsidR="004A4C1D" w:rsidRDefault="004A4C1D" w:rsidP="004A4C1D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br w:type="textWrapping" w:clear="all"/>
                            </w:r>
                            <w:r w:rsidR="0037350B">
                              <w:rPr>
                                <w:u w:val="single"/>
                              </w:rPr>
                              <w:t>Glossary</w:t>
                            </w:r>
                          </w:p>
                          <w:p w14:paraId="0B693BFB" w14:textId="3D034811" w:rsidR="0037350B" w:rsidRDefault="0037350B" w:rsidP="004A4C1D"/>
                          <w:p w14:paraId="393A7CCF" w14:textId="0DE56394" w:rsidR="009E7D16" w:rsidRDefault="009E7D16" w:rsidP="004A4C1D">
                            <w:r>
                              <w:t xml:space="preserve">Node: </w:t>
                            </w:r>
                            <w:r w:rsidR="00306BCC">
                              <w:t>A single point</w:t>
                            </w:r>
                            <w:r w:rsidR="00031E06">
                              <w:t xml:space="preserve"> </w:t>
                            </w:r>
                            <w:r w:rsidR="00306BCC">
                              <w:t>in the graph</w:t>
                            </w:r>
                            <w:r w:rsidR="004F094C">
                              <w:t xml:space="preserve">, can be a wall, </w:t>
                            </w:r>
                            <w:r w:rsidR="00890D46">
                              <w:t>goal,</w:t>
                            </w:r>
                            <w:r w:rsidR="004F094C">
                              <w:t xml:space="preserve"> or </w:t>
                            </w:r>
                            <w:r w:rsidR="00031E06">
                              <w:t>a normal node</w:t>
                            </w:r>
                          </w:p>
                          <w:p w14:paraId="6C7DAC58" w14:textId="56AFF1CA" w:rsidR="00031E06" w:rsidRDefault="00031E06" w:rsidP="004A4C1D">
                            <w:r>
                              <w:t xml:space="preserve">Neighbor: The nodes that are </w:t>
                            </w:r>
                            <w:r w:rsidR="00890D46">
                              <w:t>adjacent (left, right, up, down)</w:t>
                            </w:r>
                            <w:r w:rsidR="003A543A">
                              <w:t xml:space="preserve"> to a given node</w:t>
                            </w:r>
                          </w:p>
                          <w:p w14:paraId="257BEC18" w14:textId="53C4B0DA" w:rsidR="003A543A" w:rsidRDefault="003A543A" w:rsidP="004A4C1D">
                            <w:r>
                              <w:t xml:space="preserve">Stack: </w:t>
                            </w:r>
                            <w:r w:rsidR="00B5527A">
                              <w:t xml:space="preserve">Data structure where the </w:t>
                            </w:r>
                            <w:r w:rsidR="00012845">
                              <w:t>last element put in, is the first element out (LIFO)</w:t>
                            </w:r>
                          </w:p>
                          <w:p w14:paraId="0657DB98" w14:textId="58AB0C04" w:rsidR="00012845" w:rsidRDefault="00012845" w:rsidP="004A4C1D">
                            <w:r>
                              <w:t>Queue: Data structure where the first element put in, is the first element out (FIFO)</w:t>
                            </w:r>
                          </w:p>
                          <w:p w14:paraId="771EBC6B" w14:textId="09ED193A" w:rsidR="00AA00D0" w:rsidRDefault="00AA00D0" w:rsidP="004A4C1D">
                            <w:r>
                              <w:t xml:space="preserve">Heuristic: </w:t>
                            </w:r>
                            <w:r w:rsidR="008D2CB6">
                              <w:t xml:space="preserve">In AI, it is a value used by a machine to deduce </w:t>
                            </w:r>
                            <w:r w:rsidR="00711245">
                              <w:t>which action to take to reach a solution</w:t>
                            </w:r>
                            <w:r w:rsidR="00D84D07">
                              <w:t xml:space="preserve"> (rather than a step-</w:t>
                            </w:r>
                            <w:r w:rsidR="00005910">
                              <w:t>by-step approach</w:t>
                            </w:r>
                            <w:r w:rsidR="00D84D07">
                              <w:t>)</w:t>
                            </w:r>
                            <w:r>
                              <w:t xml:space="preserve"> </w:t>
                            </w:r>
                          </w:p>
                          <w:p w14:paraId="376E70D1" w14:textId="72E7EC30" w:rsidR="00EA53CD" w:rsidRPr="0037350B" w:rsidRDefault="00D770C9" w:rsidP="004A4C1D">
                            <w:r>
                              <w:t>Square: The position of a node</w:t>
                            </w:r>
                            <w:r w:rsidR="00EA53CD">
                              <w:t xml:space="preserve"> (i.e. (0, 1))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B68AD" id="_x0000_s1028" type="#_x0000_t202" style="position:absolute;margin-left:0;margin-top:201.7pt;width:448.2pt;height:346.8pt;z-index:251658247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" fillcolor="#9bb5ba [1620]" strokecolor="#435b60 [3044]">
                <v:fill color2="#e1e8ea [500]" rotate="t" angle="180" colors="0 #bbc9cc;22938f #d0d9db;1 #edf1f1" focus="100%" type="gradient"/>
                <v:textbox>
                  <w:txbxContent>
                    <w:p w14:paraId="69853BB2" w14:textId="468C819E" w:rsidR="00DB2639" w:rsidRDefault="00DB2639" w:rsidP="00DB2639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 w:rsidRPr="00C3294E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The </w:t>
                      </w: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Robot navigation problem is as follows: Given a grid, N(1) x N(2) where N is a positive integer, </w:t>
                      </w:r>
                      <w:r w:rsidRPr="00DB2639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find a path using 4 directions (up, down, right, left) to reach a goal state where an entity (in this case a </w:t>
                      </w:r>
                      <w:r w:rsidR="00EC155C" w:rsidRPr="00DB2639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robot</w:t>
                      </w:r>
                      <w:r w:rsidRPr="00DB2639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) reaches a goal square from its initial given position</w:t>
                      </w:r>
                      <w:r w:rsidR="00EC155C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.</w:t>
                      </w:r>
                    </w:p>
                    <w:p w14:paraId="5C78E32B" w14:textId="77777777" w:rsidR="00EC155C" w:rsidRDefault="00EC155C" w:rsidP="00EC155C"/>
                    <w:p w14:paraId="056ADE8D" w14:textId="1A885D5B" w:rsidR="00EC155C" w:rsidRDefault="00EC155C" w:rsidP="00EC155C">
                      <w:r>
                        <w:t xml:space="preserve">A single grid </w:t>
                      </w:r>
                      <w:r w:rsidR="0093403A">
                        <w:t>can ha</w:t>
                      </w:r>
                      <w:r w:rsidR="00DC5916">
                        <w:t xml:space="preserve">ve </w:t>
                      </w:r>
                      <w:r w:rsidR="0093403A">
                        <w:t xml:space="preserve">squares </w:t>
                      </w:r>
                      <w:r w:rsidR="00B72F4A">
                        <w:t xml:space="preserve">categorized </w:t>
                      </w:r>
                      <w:r w:rsidR="0093403A">
                        <w:t>int</w:t>
                      </w:r>
                      <w:r w:rsidR="00DC5916">
                        <w:t xml:space="preserve">o 4 </w:t>
                      </w:r>
                      <w:r w:rsidR="00B439A8">
                        <w:t>groupings</w:t>
                      </w:r>
                      <w:r w:rsidR="004A3F61">
                        <w:t xml:space="preserve"> – a normal square, a goal square, a wall, and the starting square. </w:t>
                      </w:r>
                      <w:r w:rsidR="001D0085">
                        <w:t xml:space="preserve">The text file </w:t>
                      </w:r>
                      <w:r w:rsidR="00654F7A">
                        <w:t xml:space="preserve">contains the data on which squares </w:t>
                      </w:r>
                      <w:r w:rsidR="00E10C63">
                        <w:t>fall</w:t>
                      </w:r>
                      <w:r w:rsidR="00654F7A">
                        <w:t xml:space="preserve"> in</w:t>
                      </w:r>
                      <w:r w:rsidR="00E10C63">
                        <w:t>to</w:t>
                      </w:r>
                      <w:r w:rsidR="00654F7A">
                        <w:t xml:space="preserve"> </w:t>
                      </w:r>
                      <w:r w:rsidR="000526BF">
                        <w:t>each category</w:t>
                      </w:r>
                      <w:r w:rsidR="00D4663B">
                        <w:t xml:space="preserve">. </w:t>
                      </w:r>
                    </w:p>
                    <w:p w14:paraId="4269EE58" w14:textId="77777777" w:rsidR="00D4663B" w:rsidRDefault="00D4663B" w:rsidP="00EC155C"/>
                    <w:p w14:paraId="3E76E740" w14:textId="080399A7" w:rsidR="00D4663B" w:rsidRPr="00EC155C" w:rsidRDefault="00D4663B" w:rsidP="00EC155C">
                      <w:r>
                        <w:t xml:space="preserve">For </w:t>
                      </w:r>
                      <w:r w:rsidR="002B0404">
                        <w:t>the r</w:t>
                      </w:r>
                      <w:r>
                        <w:t>obot to navigate</w:t>
                      </w:r>
                      <w:r w:rsidR="00F90694">
                        <w:t xml:space="preserve"> through the graph, </w:t>
                      </w:r>
                      <w:r w:rsidR="002B0404">
                        <w:t xml:space="preserve">it will use common tree traversal concepts </w:t>
                      </w:r>
                      <w:r w:rsidR="00427CBE">
                        <w:t xml:space="preserve">such as depth first search, breadth first search and other </w:t>
                      </w:r>
                      <w:r w:rsidR="00783DEE">
                        <w:t>known or custom methods</w:t>
                      </w:r>
                      <w:r w:rsidR="009E7D16">
                        <w:t xml:space="preserve"> to find a valid path to a goal (if any is found)</w:t>
                      </w:r>
                      <w:r w:rsidR="00783DEE">
                        <w:t xml:space="preserve">. </w:t>
                      </w:r>
                    </w:p>
                    <w:p w14:paraId="43E56A36" w14:textId="1AABE301" w:rsidR="004A4C1D" w:rsidRDefault="004A4C1D" w:rsidP="004A4C1D">
                      <w:pPr>
                        <w:rPr>
                          <w:u w:val="single"/>
                        </w:rPr>
                      </w:pPr>
                      <w:r>
                        <w:rPr>
                          <w:noProof/>
                        </w:rPr>
                        <w:br w:type="textWrapping" w:clear="all"/>
                      </w:r>
                      <w:r w:rsidR="0037350B">
                        <w:rPr>
                          <w:u w:val="single"/>
                        </w:rPr>
                        <w:t>Glossary</w:t>
                      </w:r>
                    </w:p>
                    <w:p w14:paraId="0B693BFB" w14:textId="3D034811" w:rsidR="0037350B" w:rsidRDefault="0037350B" w:rsidP="004A4C1D"/>
                    <w:p w14:paraId="393A7CCF" w14:textId="0DE56394" w:rsidR="009E7D16" w:rsidRDefault="009E7D16" w:rsidP="004A4C1D">
                      <w:r>
                        <w:t xml:space="preserve">Node: </w:t>
                      </w:r>
                      <w:r w:rsidR="00306BCC">
                        <w:t>A single point</w:t>
                      </w:r>
                      <w:r w:rsidR="00031E06">
                        <w:t xml:space="preserve"> </w:t>
                      </w:r>
                      <w:r w:rsidR="00306BCC">
                        <w:t>in the graph</w:t>
                      </w:r>
                      <w:r w:rsidR="004F094C">
                        <w:t xml:space="preserve">, can be a wall, </w:t>
                      </w:r>
                      <w:r w:rsidR="00890D46">
                        <w:t>goal,</w:t>
                      </w:r>
                      <w:r w:rsidR="004F094C">
                        <w:t xml:space="preserve"> or </w:t>
                      </w:r>
                      <w:r w:rsidR="00031E06">
                        <w:t>a normal node</w:t>
                      </w:r>
                    </w:p>
                    <w:p w14:paraId="6C7DAC58" w14:textId="56AFF1CA" w:rsidR="00031E06" w:rsidRDefault="00031E06" w:rsidP="004A4C1D">
                      <w:r>
                        <w:t xml:space="preserve">Neighbor: The nodes that are </w:t>
                      </w:r>
                      <w:r w:rsidR="00890D46">
                        <w:t>adjacent (left, right, up, down)</w:t>
                      </w:r>
                      <w:r w:rsidR="003A543A">
                        <w:t xml:space="preserve"> to a given node</w:t>
                      </w:r>
                    </w:p>
                    <w:p w14:paraId="257BEC18" w14:textId="53C4B0DA" w:rsidR="003A543A" w:rsidRDefault="003A543A" w:rsidP="004A4C1D">
                      <w:r>
                        <w:t xml:space="preserve">Stack: </w:t>
                      </w:r>
                      <w:r w:rsidR="00B5527A">
                        <w:t xml:space="preserve">Data structure where the </w:t>
                      </w:r>
                      <w:r w:rsidR="00012845">
                        <w:t>last element put in, is the first element out (LIFO)</w:t>
                      </w:r>
                    </w:p>
                    <w:p w14:paraId="0657DB98" w14:textId="58AB0C04" w:rsidR="00012845" w:rsidRDefault="00012845" w:rsidP="004A4C1D">
                      <w:r>
                        <w:t>Queue: Data structure where the first element put in, is the first element out (FIFO)</w:t>
                      </w:r>
                    </w:p>
                    <w:p w14:paraId="771EBC6B" w14:textId="09ED193A" w:rsidR="00AA00D0" w:rsidRDefault="00AA00D0" w:rsidP="004A4C1D">
                      <w:r>
                        <w:t xml:space="preserve">Heuristic: </w:t>
                      </w:r>
                      <w:r w:rsidR="008D2CB6">
                        <w:t xml:space="preserve">In AI, it is a value used by a machine to deduce </w:t>
                      </w:r>
                      <w:r w:rsidR="00711245">
                        <w:t>which action to take to reach a solution</w:t>
                      </w:r>
                      <w:r w:rsidR="00D84D07">
                        <w:t xml:space="preserve"> (rather than a step-</w:t>
                      </w:r>
                      <w:r w:rsidR="00005910">
                        <w:t>by-step approach</w:t>
                      </w:r>
                      <w:r w:rsidR="00D84D07">
                        <w:t>)</w:t>
                      </w:r>
                      <w:r>
                        <w:t xml:space="preserve"> </w:t>
                      </w:r>
                    </w:p>
                    <w:p w14:paraId="376E70D1" w14:textId="72E7EC30" w:rsidR="00EA53CD" w:rsidRPr="0037350B" w:rsidRDefault="00D770C9" w:rsidP="004A4C1D">
                      <w:r>
                        <w:t>Square: The position of a node</w:t>
                      </w:r>
                      <w:r w:rsidR="00EA53CD">
                        <w:t xml:space="preserve"> (i.e. (0, 1))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47D9"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0664B34F" wp14:editId="460EC37A">
                <wp:simplePos x="0" y="0"/>
                <wp:positionH relativeFrom="margin">
                  <wp:align>center</wp:align>
                </wp:positionH>
                <wp:positionV relativeFrom="paragraph">
                  <wp:posOffset>1921510</wp:posOffset>
                </wp:positionV>
                <wp:extent cx="3794760" cy="396240"/>
                <wp:effectExtent l="0" t="0" r="15240" b="2286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1E2919" w14:textId="3BE6D1F4" w:rsidR="00A847D9" w:rsidRPr="00AD7F86" w:rsidRDefault="00A847D9" w:rsidP="00A847D9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4B34F" id="_x0000_s1029" type="#_x0000_t202" style="position:absolute;margin-left:0;margin-top:151.3pt;width:298.8pt;height:31.2pt;z-index:25165824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" fillcolor="white [3201]" strokecolor="#476166 [3204]" strokeweight="2pt">
                <v:textbox>
                  <w:txbxContent>
                    <w:p w14:paraId="371E2919" w14:textId="3BE6D1F4" w:rsidR="00A847D9" w:rsidRPr="00AD7F86" w:rsidRDefault="00A847D9" w:rsidP="00A847D9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Introduction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CCC999" w14:textId="77777777" w:rsidR="00EA53CD" w:rsidRPr="00EA53CD" w:rsidRDefault="00EA53CD" w:rsidP="00EA53CD"/>
    <w:p w14:paraId="19390A58" w14:textId="77777777" w:rsidR="00EA53CD" w:rsidRPr="00EA53CD" w:rsidRDefault="00EA53CD" w:rsidP="00EA53CD"/>
    <w:p w14:paraId="2B4E18FE" w14:textId="77777777" w:rsidR="00EA53CD" w:rsidRPr="00EA53CD" w:rsidRDefault="00EA53CD" w:rsidP="00EA53CD"/>
    <w:p w14:paraId="19D6B569" w14:textId="77777777" w:rsidR="00EA53CD" w:rsidRPr="00EA53CD" w:rsidRDefault="00EA53CD" w:rsidP="00EA53CD"/>
    <w:p w14:paraId="06C04313" w14:textId="77777777" w:rsidR="00EA53CD" w:rsidRPr="00EA53CD" w:rsidRDefault="00EA53CD" w:rsidP="00EA53CD"/>
    <w:p w14:paraId="786DE37F" w14:textId="77777777" w:rsidR="00EA53CD" w:rsidRPr="00EA53CD" w:rsidRDefault="00EA53CD" w:rsidP="00EA53CD"/>
    <w:p w14:paraId="407AD8FE" w14:textId="77777777" w:rsidR="00EA53CD" w:rsidRPr="00EA53CD" w:rsidRDefault="00EA53CD" w:rsidP="00EA53CD"/>
    <w:p w14:paraId="06EF906D" w14:textId="77777777" w:rsidR="00EA53CD" w:rsidRPr="00EA53CD" w:rsidRDefault="00EA53CD" w:rsidP="00EA53CD"/>
    <w:p w14:paraId="00C7BD32" w14:textId="77777777" w:rsidR="00EA53CD" w:rsidRPr="00EA53CD" w:rsidRDefault="00EA53CD" w:rsidP="00EA53CD"/>
    <w:p w14:paraId="04BF128B" w14:textId="77777777" w:rsidR="00EA53CD" w:rsidRPr="00EA53CD" w:rsidRDefault="00EA53CD" w:rsidP="00EA53CD"/>
    <w:p w14:paraId="2875C22B" w14:textId="77777777" w:rsidR="00EA53CD" w:rsidRPr="00EA53CD" w:rsidRDefault="00EA53CD" w:rsidP="00EA53CD"/>
    <w:p w14:paraId="4104C0B3" w14:textId="77777777" w:rsidR="00EA53CD" w:rsidRPr="00EA53CD" w:rsidRDefault="00EA53CD" w:rsidP="00EA53CD"/>
    <w:p w14:paraId="2966C029" w14:textId="77777777" w:rsidR="00EA53CD" w:rsidRPr="00EA53CD" w:rsidRDefault="00EA53CD" w:rsidP="00EA53CD"/>
    <w:p w14:paraId="5D39261C" w14:textId="77777777" w:rsidR="00EA53CD" w:rsidRPr="00EA53CD" w:rsidRDefault="00EA53CD" w:rsidP="00EA53CD"/>
    <w:p w14:paraId="36F31FBE" w14:textId="77777777" w:rsidR="00EA53CD" w:rsidRPr="00EA53CD" w:rsidRDefault="00EA53CD" w:rsidP="00EA53CD"/>
    <w:p w14:paraId="5E5F99C0" w14:textId="77777777" w:rsidR="00EA53CD" w:rsidRPr="00EA53CD" w:rsidRDefault="00EA53CD" w:rsidP="00EA53CD"/>
    <w:p w14:paraId="7C8F8320" w14:textId="77777777" w:rsidR="00EA53CD" w:rsidRPr="00EA53CD" w:rsidRDefault="00EA53CD" w:rsidP="00EA53CD"/>
    <w:p w14:paraId="1172390B" w14:textId="77777777" w:rsidR="00EA53CD" w:rsidRPr="00EA53CD" w:rsidRDefault="00EA53CD" w:rsidP="00EA53CD"/>
    <w:p w14:paraId="1E9126A8" w14:textId="77777777" w:rsidR="00EA53CD" w:rsidRPr="00EA53CD" w:rsidRDefault="00EA53CD" w:rsidP="00EA53CD"/>
    <w:p w14:paraId="1D2140A1" w14:textId="77777777" w:rsidR="00EA53CD" w:rsidRPr="00EA53CD" w:rsidRDefault="00EA53CD" w:rsidP="00EA53CD"/>
    <w:p w14:paraId="1D3F39E0" w14:textId="77777777" w:rsidR="00EA53CD" w:rsidRPr="00EA53CD" w:rsidRDefault="00EA53CD" w:rsidP="00EA53CD"/>
    <w:p w14:paraId="05903D91" w14:textId="77777777" w:rsidR="00EA53CD" w:rsidRPr="00EA53CD" w:rsidRDefault="00EA53CD" w:rsidP="00EA53CD"/>
    <w:p w14:paraId="71E69CB1" w14:textId="77777777" w:rsidR="00EA53CD" w:rsidRDefault="00EA53CD" w:rsidP="00EA53CD"/>
    <w:p w14:paraId="65216422" w14:textId="4919F025" w:rsidR="00EA53CD" w:rsidRDefault="00EA53CD" w:rsidP="00EA53CD"/>
    <w:p w14:paraId="4C1062D3" w14:textId="4DFCA949" w:rsidR="00DB6CB5" w:rsidRDefault="00DB6CB5">
      <w:r>
        <w:br w:type="page"/>
      </w:r>
    </w:p>
    <w:p w14:paraId="49F92368" w14:textId="05385CBE" w:rsidR="00DB6CB5" w:rsidRDefault="00DB6CB5" w:rsidP="00EA53C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54B78302" wp14:editId="4EAA498F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794760" cy="396240"/>
                <wp:effectExtent l="0" t="0" r="15240" b="2286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732F4" w14:textId="5CA845D7" w:rsidR="00DB6CB5" w:rsidRPr="00AD7F86" w:rsidRDefault="00BB7349" w:rsidP="00DB6CB5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Search Algorithms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78302" id="_x0000_s1030" type="#_x0000_t202" style="position:absolute;margin-left:0;margin-top:0;width:298.8pt;height:31.2pt;z-index:251658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" fillcolor="white [3201]" strokecolor="#476166 [3204]" strokeweight="2pt">
                <v:textbox>
                  <w:txbxContent>
                    <w:p w14:paraId="70F732F4" w14:textId="5CA845D7" w:rsidR="00DB6CB5" w:rsidRPr="00AD7F86" w:rsidRDefault="00BB7349" w:rsidP="00DB6CB5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Search Algorithms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F6964B" w14:textId="020CD5FB" w:rsidR="0093368E" w:rsidRDefault="0093368E" w:rsidP="00EA53CD"/>
    <w:p w14:paraId="7C0A9BE3" w14:textId="4179ABF7" w:rsidR="0093368E" w:rsidRDefault="00C11EF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6A911287" wp14:editId="0F8C09AC">
                <wp:simplePos x="0" y="0"/>
                <wp:positionH relativeFrom="margin">
                  <wp:posOffset>571500</wp:posOffset>
                </wp:positionH>
                <wp:positionV relativeFrom="paragraph">
                  <wp:posOffset>201930</wp:posOffset>
                </wp:positionV>
                <wp:extent cx="5692140" cy="8016240"/>
                <wp:effectExtent l="0" t="0" r="22860" b="2286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801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2B7157" w14:textId="7D0A03CC" w:rsidR="002D0239" w:rsidRPr="008823A2" w:rsidRDefault="00BB7349" w:rsidP="003D58F1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8823A2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  <w:t>Breadth First Search:</w:t>
                            </w:r>
                          </w:p>
                          <w:p w14:paraId="41EE3588" w14:textId="111A66BD" w:rsidR="005A2F12" w:rsidRPr="008823A2" w:rsidRDefault="00A27F28" w:rsidP="002D023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8823A2">
                              <w:rPr>
                                <w:sz w:val="22"/>
                                <w:szCs w:val="22"/>
                              </w:rPr>
                              <w:t xml:space="preserve">Uses a </w:t>
                            </w:r>
                            <w:r w:rsidR="00447D67" w:rsidRPr="008823A2">
                              <w:rPr>
                                <w:sz w:val="22"/>
                                <w:szCs w:val="22"/>
                              </w:rPr>
                              <w:t>queue data structure</w:t>
                            </w:r>
                            <w:r w:rsidR="00FB4F24" w:rsidRPr="008823A2">
                              <w:rPr>
                                <w:sz w:val="22"/>
                                <w:szCs w:val="22"/>
                              </w:rPr>
                              <w:t xml:space="preserve"> (FIFO)</w:t>
                            </w:r>
                            <w:r w:rsidR="00447D67" w:rsidRPr="008823A2">
                              <w:rPr>
                                <w:sz w:val="22"/>
                                <w:szCs w:val="22"/>
                              </w:rPr>
                              <w:t xml:space="preserve">, examining nodes </w:t>
                            </w:r>
                            <w:r w:rsidR="00535FD2" w:rsidRPr="008823A2">
                              <w:rPr>
                                <w:sz w:val="22"/>
                                <w:szCs w:val="22"/>
                              </w:rPr>
                              <w:t>in the order of their level</w:t>
                            </w:r>
                            <w:r w:rsidR="00E952AD" w:rsidRPr="008823A2">
                              <w:rPr>
                                <w:sz w:val="22"/>
                                <w:szCs w:val="22"/>
                              </w:rPr>
                              <w:t xml:space="preserve">/distance from </w:t>
                            </w:r>
                            <w:r w:rsidR="00727E3B" w:rsidRPr="008823A2">
                              <w:rPr>
                                <w:sz w:val="22"/>
                                <w:szCs w:val="22"/>
                              </w:rPr>
                              <w:t>the starting node</w:t>
                            </w:r>
                            <w:r w:rsidR="00023144" w:rsidRPr="008823A2">
                              <w:rPr>
                                <w:sz w:val="22"/>
                                <w:szCs w:val="22"/>
                              </w:rPr>
                              <w:t xml:space="preserve"> in a layered manner</w:t>
                            </w:r>
                            <w:r w:rsidR="00727E3B" w:rsidRPr="008823A2">
                              <w:rPr>
                                <w:sz w:val="22"/>
                                <w:szCs w:val="22"/>
                              </w:rPr>
                              <w:t xml:space="preserve">. </w:t>
                            </w:r>
                            <w:r w:rsidR="00023144" w:rsidRPr="008823A2">
                              <w:rPr>
                                <w:sz w:val="22"/>
                                <w:szCs w:val="22"/>
                              </w:rPr>
                              <w:t xml:space="preserve">This search method </w:t>
                            </w:r>
                            <w:r w:rsidR="00BA04E3" w:rsidRPr="008823A2">
                              <w:rPr>
                                <w:sz w:val="22"/>
                                <w:szCs w:val="22"/>
                              </w:rPr>
                              <w:t xml:space="preserve">always finds the shortest </w:t>
                            </w:r>
                            <w:r w:rsidR="00896566" w:rsidRPr="008823A2">
                              <w:rPr>
                                <w:sz w:val="22"/>
                                <w:szCs w:val="22"/>
                              </w:rPr>
                              <w:t xml:space="preserve">path because by the time it reaches the goal, all the previous levels have already been </w:t>
                            </w:r>
                            <w:r w:rsidR="005D5C00" w:rsidRPr="008823A2">
                              <w:rPr>
                                <w:sz w:val="22"/>
                                <w:szCs w:val="22"/>
                              </w:rPr>
                              <w:t xml:space="preserve">visited. The downside of </w:t>
                            </w:r>
                            <w:r w:rsidR="007427A9" w:rsidRPr="008823A2">
                              <w:rPr>
                                <w:sz w:val="22"/>
                                <w:szCs w:val="22"/>
                              </w:rPr>
                              <w:t>this,</w:t>
                            </w:r>
                            <w:r w:rsidR="005D5C00" w:rsidRPr="008823A2">
                              <w:rPr>
                                <w:sz w:val="22"/>
                                <w:szCs w:val="22"/>
                              </w:rPr>
                              <w:t xml:space="preserve"> however, is that </w:t>
                            </w:r>
                            <w:r w:rsidR="007427A9" w:rsidRPr="008823A2">
                              <w:rPr>
                                <w:sz w:val="22"/>
                                <w:szCs w:val="22"/>
                              </w:rPr>
                              <w:t xml:space="preserve">the </w:t>
                            </w:r>
                            <w:r w:rsidR="004E3139" w:rsidRPr="008823A2">
                              <w:rPr>
                                <w:sz w:val="22"/>
                                <w:szCs w:val="22"/>
                              </w:rPr>
                              <w:t>total number nodes that have been visited</w:t>
                            </w:r>
                            <w:r w:rsidR="007C27CB" w:rsidRPr="008823A2">
                              <w:rPr>
                                <w:sz w:val="22"/>
                                <w:szCs w:val="22"/>
                              </w:rPr>
                              <w:t xml:space="preserve"> is usually much higher than other search methods, meaning it is less efficient.</w:t>
                            </w:r>
                          </w:p>
                          <w:p w14:paraId="145E3A78" w14:textId="7393FB7F" w:rsidR="007C27CB" w:rsidRPr="008823A2" w:rsidRDefault="000C0DF4" w:rsidP="003D58F1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8823A2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  <w:t>Depth First Search:</w:t>
                            </w:r>
                          </w:p>
                          <w:p w14:paraId="58333EC1" w14:textId="1AE3E5A5" w:rsidR="007C27CB" w:rsidRPr="008823A2" w:rsidRDefault="00A2015F" w:rsidP="007C27C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8823A2">
                              <w:rPr>
                                <w:sz w:val="22"/>
                                <w:szCs w:val="22"/>
                              </w:rPr>
                              <w:t xml:space="preserve">Uses a stack data structure (LIFO), </w:t>
                            </w:r>
                            <w:r w:rsidR="00F6715C" w:rsidRPr="008823A2">
                              <w:rPr>
                                <w:sz w:val="22"/>
                                <w:szCs w:val="22"/>
                              </w:rPr>
                              <w:t xml:space="preserve">where a robot keeps </w:t>
                            </w:r>
                            <w:r w:rsidR="00146B9E" w:rsidRPr="008823A2">
                              <w:rPr>
                                <w:sz w:val="22"/>
                                <w:szCs w:val="22"/>
                              </w:rPr>
                              <w:t xml:space="preserve">selecting a node to examine until it </w:t>
                            </w:r>
                            <w:r w:rsidR="00C00319" w:rsidRPr="008823A2">
                              <w:rPr>
                                <w:sz w:val="22"/>
                                <w:szCs w:val="22"/>
                              </w:rPr>
                              <w:t xml:space="preserve">reaches a goal </w:t>
                            </w:r>
                            <w:r w:rsidR="00146B9E" w:rsidRPr="008823A2">
                              <w:rPr>
                                <w:sz w:val="22"/>
                                <w:szCs w:val="22"/>
                              </w:rPr>
                              <w:t xml:space="preserve">reaches a node with no more </w:t>
                            </w:r>
                            <w:r w:rsidR="00C00319" w:rsidRPr="008823A2">
                              <w:rPr>
                                <w:sz w:val="22"/>
                                <w:szCs w:val="22"/>
                              </w:rPr>
                              <w:t>unvisited neighbors. In the latter case it keeps backtracking</w:t>
                            </w:r>
                            <w:r w:rsidR="004B3DA6" w:rsidRPr="008823A2">
                              <w:rPr>
                                <w:sz w:val="22"/>
                                <w:szCs w:val="22"/>
                              </w:rPr>
                              <w:t xml:space="preserve"> until it reaches a</w:t>
                            </w:r>
                            <w:r w:rsidR="00834752" w:rsidRPr="008823A2">
                              <w:rPr>
                                <w:sz w:val="22"/>
                                <w:szCs w:val="22"/>
                              </w:rPr>
                              <w:t xml:space="preserve"> parent</w:t>
                            </w:r>
                            <w:r w:rsidR="00E77E33" w:rsidRPr="008823A2">
                              <w:rPr>
                                <w:sz w:val="22"/>
                                <w:szCs w:val="22"/>
                              </w:rPr>
                              <w:t xml:space="preserve"> node</w:t>
                            </w:r>
                            <w:r w:rsidR="00834752" w:rsidRPr="008823A2">
                              <w:rPr>
                                <w:sz w:val="22"/>
                                <w:szCs w:val="22"/>
                              </w:rPr>
                              <w:t xml:space="preserve"> with an</w:t>
                            </w:r>
                            <w:r w:rsidR="004B3DA6" w:rsidRPr="008823A2">
                              <w:rPr>
                                <w:sz w:val="22"/>
                                <w:szCs w:val="22"/>
                              </w:rPr>
                              <w:t xml:space="preserve"> unvisited neighbor</w:t>
                            </w:r>
                            <w:r w:rsidR="00E77E33" w:rsidRPr="008823A2">
                              <w:rPr>
                                <w:sz w:val="22"/>
                                <w:szCs w:val="22"/>
                              </w:rPr>
                              <w:t xml:space="preserve">. </w:t>
                            </w:r>
                            <w:r w:rsidR="00A55AF6" w:rsidRPr="008823A2">
                              <w:rPr>
                                <w:sz w:val="22"/>
                                <w:szCs w:val="22"/>
                              </w:rPr>
                              <w:t xml:space="preserve">The robot </w:t>
                            </w:r>
                            <w:r w:rsidR="000E1207" w:rsidRPr="008823A2">
                              <w:rPr>
                                <w:sz w:val="22"/>
                                <w:szCs w:val="22"/>
                              </w:rPr>
                              <w:t>follows</w:t>
                            </w:r>
                            <w:r w:rsidR="00A55AF6" w:rsidRPr="008823A2">
                              <w:rPr>
                                <w:sz w:val="22"/>
                                <w:szCs w:val="22"/>
                              </w:rPr>
                              <w:t xml:space="preserve"> this </w:t>
                            </w:r>
                            <w:r w:rsidR="009D6B6E" w:rsidRPr="008823A2">
                              <w:rPr>
                                <w:sz w:val="22"/>
                                <w:szCs w:val="22"/>
                              </w:rPr>
                              <w:t>order</w:t>
                            </w:r>
                            <w:r w:rsidR="00A55AF6" w:rsidRPr="008823A2">
                              <w:rPr>
                                <w:sz w:val="22"/>
                                <w:szCs w:val="22"/>
                              </w:rPr>
                              <w:t xml:space="preserve"> when choosing nodes to expand to: UP, </w:t>
                            </w:r>
                            <w:r w:rsidR="000E1207" w:rsidRPr="008823A2">
                              <w:rPr>
                                <w:sz w:val="22"/>
                                <w:szCs w:val="22"/>
                              </w:rPr>
                              <w:t xml:space="preserve">LEFT, DOWN, RIGHT meaning they </w:t>
                            </w:r>
                            <w:r w:rsidR="00D86E63" w:rsidRPr="008823A2">
                              <w:rPr>
                                <w:sz w:val="22"/>
                                <w:szCs w:val="22"/>
                              </w:rPr>
                              <w:t xml:space="preserve">initially try to move </w:t>
                            </w:r>
                            <w:r w:rsidR="009D6B6E" w:rsidRPr="008823A2">
                              <w:rPr>
                                <w:sz w:val="22"/>
                                <w:szCs w:val="22"/>
                              </w:rPr>
                              <w:t>UP</w:t>
                            </w:r>
                            <w:r w:rsidR="00D86E63" w:rsidRPr="008823A2">
                              <w:rPr>
                                <w:sz w:val="22"/>
                                <w:szCs w:val="22"/>
                              </w:rPr>
                              <w:t xml:space="preserve"> rather than </w:t>
                            </w:r>
                            <w:r w:rsidR="009D6B6E" w:rsidRPr="008823A2">
                              <w:rPr>
                                <w:sz w:val="22"/>
                                <w:szCs w:val="22"/>
                              </w:rPr>
                              <w:t>DOWN</w:t>
                            </w:r>
                            <w:r w:rsidR="00D86E63" w:rsidRPr="008823A2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9D6B6E" w:rsidRPr="008823A2">
                              <w:rPr>
                                <w:sz w:val="22"/>
                                <w:szCs w:val="22"/>
                              </w:rPr>
                              <w:t xml:space="preserve">if UP is possible. Depth first search </w:t>
                            </w:r>
                            <w:r w:rsidR="00410244" w:rsidRPr="008823A2">
                              <w:rPr>
                                <w:sz w:val="22"/>
                                <w:szCs w:val="22"/>
                              </w:rPr>
                              <w:t xml:space="preserve">is generally very inefficient as it may prioritize a direction that does not lead to the </w:t>
                            </w:r>
                            <w:r w:rsidR="00197AAA" w:rsidRPr="008823A2">
                              <w:rPr>
                                <w:sz w:val="22"/>
                                <w:szCs w:val="22"/>
                              </w:rPr>
                              <w:t>end goal</w:t>
                            </w:r>
                            <w:r w:rsidR="0065502D" w:rsidRPr="008823A2">
                              <w:rPr>
                                <w:sz w:val="22"/>
                                <w:szCs w:val="22"/>
                              </w:rPr>
                              <w:t>, also very rarely finds the shortest path to a goal</w:t>
                            </w:r>
                            <w:r w:rsidR="00345AAB" w:rsidRPr="008823A2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4297AA5B" w14:textId="75DF7F0E" w:rsidR="00345AAB" w:rsidRPr="008823A2" w:rsidRDefault="000C0DF4" w:rsidP="003D58F1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8823A2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  <w:t>Greedy Best First Search:</w:t>
                            </w:r>
                          </w:p>
                          <w:p w14:paraId="218FCB34" w14:textId="4DD07663" w:rsidR="00AA4A6C" w:rsidRPr="008823A2" w:rsidRDefault="00345AAB" w:rsidP="00345AA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8823A2">
                              <w:rPr>
                                <w:sz w:val="22"/>
                                <w:szCs w:val="22"/>
                              </w:rPr>
                              <w:t xml:space="preserve">This search method uses a </w:t>
                            </w:r>
                            <w:r w:rsidR="00560BA1" w:rsidRPr="008823A2">
                              <w:rPr>
                                <w:sz w:val="22"/>
                                <w:szCs w:val="22"/>
                              </w:rPr>
                              <w:t xml:space="preserve">heuristic f(n) = h(n) where h(n) is the Manhattan distance </w:t>
                            </w:r>
                            <w:r w:rsidR="00AA4A6C" w:rsidRPr="008823A2">
                              <w:rPr>
                                <w:sz w:val="22"/>
                                <w:szCs w:val="22"/>
                              </w:rPr>
                              <w:t xml:space="preserve">from a node to the goal node. Greedy search utilizes </w:t>
                            </w:r>
                            <w:r w:rsidR="00BD5C2C" w:rsidRPr="008823A2">
                              <w:rPr>
                                <w:sz w:val="22"/>
                                <w:szCs w:val="22"/>
                              </w:rPr>
                              <w:t>a</w:t>
                            </w:r>
                            <w:r w:rsidR="009B515A" w:rsidRPr="008823A2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BD5C2C" w:rsidRPr="008823A2">
                              <w:rPr>
                                <w:sz w:val="22"/>
                                <w:szCs w:val="22"/>
                              </w:rPr>
                              <w:t xml:space="preserve">list which contain all the potential nodes the robot can travel </w:t>
                            </w:r>
                            <w:r w:rsidR="000E5C98" w:rsidRPr="008823A2">
                              <w:rPr>
                                <w:sz w:val="22"/>
                                <w:szCs w:val="22"/>
                              </w:rPr>
                              <w:t>to;</w:t>
                            </w:r>
                            <w:r w:rsidR="009B515A" w:rsidRPr="008823A2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0E5C98" w:rsidRPr="008823A2">
                              <w:rPr>
                                <w:sz w:val="22"/>
                                <w:szCs w:val="22"/>
                              </w:rPr>
                              <w:t xml:space="preserve">this list initially contains all the neighbors of the starting node, and as each node is </w:t>
                            </w:r>
                            <w:r w:rsidR="00031FFF" w:rsidRPr="008823A2">
                              <w:rPr>
                                <w:sz w:val="22"/>
                                <w:szCs w:val="22"/>
                              </w:rPr>
                              <w:t>examined, the open list appe</w:t>
                            </w:r>
                            <w:r w:rsidR="00376D85" w:rsidRPr="008823A2">
                              <w:rPr>
                                <w:sz w:val="22"/>
                                <w:szCs w:val="22"/>
                              </w:rPr>
                              <w:t>nds</w:t>
                            </w:r>
                            <w:r w:rsidR="00EC4C89" w:rsidRPr="008823A2">
                              <w:rPr>
                                <w:sz w:val="22"/>
                                <w:szCs w:val="22"/>
                              </w:rPr>
                              <w:t xml:space="preserve"> all the unvisited neighbors of that node. The way </w:t>
                            </w:r>
                            <w:r w:rsidR="006066EB" w:rsidRPr="008823A2">
                              <w:rPr>
                                <w:sz w:val="22"/>
                                <w:szCs w:val="22"/>
                              </w:rPr>
                              <w:t xml:space="preserve">in which </w:t>
                            </w:r>
                            <w:r w:rsidR="00EC4C89" w:rsidRPr="008823A2">
                              <w:rPr>
                                <w:sz w:val="22"/>
                                <w:szCs w:val="22"/>
                              </w:rPr>
                              <w:t>nodes are chosen</w:t>
                            </w:r>
                            <w:r w:rsidR="006066EB" w:rsidRPr="008823A2">
                              <w:rPr>
                                <w:sz w:val="22"/>
                                <w:szCs w:val="22"/>
                              </w:rPr>
                              <w:t xml:space="preserve"> to be expanded is</w:t>
                            </w:r>
                            <w:r w:rsidR="00EC4C89" w:rsidRPr="008823A2">
                              <w:rPr>
                                <w:sz w:val="22"/>
                                <w:szCs w:val="22"/>
                              </w:rPr>
                              <w:t xml:space="preserve"> through the heuristic</w:t>
                            </w:r>
                            <w:r w:rsidR="006066EB" w:rsidRPr="008823A2">
                              <w:rPr>
                                <w:sz w:val="22"/>
                                <w:szCs w:val="22"/>
                              </w:rPr>
                              <w:t xml:space="preserve">, where </w:t>
                            </w:r>
                            <w:r w:rsidR="008A72B6" w:rsidRPr="008823A2">
                              <w:rPr>
                                <w:sz w:val="22"/>
                                <w:szCs w:val="22"/>
                              </w:rPr>
                              <w:t xml:space="preserve">the node with the lowest heuristic among every node in the open list </w:t>
                            </w:r>
                            <w:r w:rsidR="00847A04" w:rsidRPr="008823A2">
                              <w:rPr>
                                <w:sz w:val="22"/>
                                <w:szCs w:val="22"/>
                              </w:rPr>
                              <w:t>is chosen</w:t>
                            </w:r>
                            <w:r w:rsidR="00751C65" w:rsidRPr="008823A2">
                              <w:rPr>
                                <w:sz w:val="22"/>
                                <w:szCs w:val="22"/>
                              </w:rPr>
                              <w:t xml:space="preserve">. GBFS </w:t>
                            </w:r>
                            <w:r w:rsidR="00C92C5A" w:rsidRPr="008823A2">
                              <w:rPr>
                                <w:sz w:val="22"/>
                                <w:szCs w:val="22"/>
                              </w:rPr>
                              <w:t>is inconsistent</w:t>
                            </w:r>
                            <w:r w:rsidR="00B95636" w:rsidRPr="008823A2">
                              <w:rPr>
                                <w:sz w:val="22"/>
                                <w:szCs w:val="22"/>
                              </w:rPr>
                              <w:t xml:space="preserve"> when finding the shortest path</w:t>
                            </w:r>
                            <w:r w:rsidR="00C92C5A" w:rsidRPr="008823A2">
                              <w:rPr>
                                <w:sz w:val="22"/>
                                <w:szCs w:val="22"/>
                              </w:rPr>
                              <w:t>, but most of the time finds the path the quickest among the searches</w:t>
                            </w:r>
                            <w:r w:rsidR="009212A2" w:rsidRPr="008823A2">
                              <w:rPr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6DC5400D" w14:textId="70A1479E" w:rsidR="00847A04" w:rsidRPr="008823A2" w:rsidRDefault="00511071" w:rsidP="003D58F1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8823A2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  <w:t>A Star Search:</w:t>
                            </w:r>
                          </w:p>
                          <w:p w14:paraId="3633D0A8" w14:textId="44C52037" w:rsidR="00847A04" w:rsidRPr="008823A2" w:rsidRDefault="00847A04" w:rsidP="00847A0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8823A2">
                              <w:rPr>
                                <w:sz w:val="22"/>
                                <w:szCs w:val="22"/>
                              </w:rPr>
                              <w:t xml:space="preserve">Uses the same heuristic as the GBFS with an added </w:t>
                            </w:r>
                            <w:r w:rsidR="00C535E4" w:rsidRPr="008823A2">
                              <w:rPr>
                                <w:sz w:val="22"/>
                                <w:szCs w:val="22"/>
                              </w:rPr>
                              <w:t>cost of moving from one node to another</w:t>
                            </w:r>
                            <w:r w:rsidR="00285C95" w:rsidRPr="008823A2">
                              <w:rPr>
                                <w:sz w:val="22"/>
                                <w:szCs w:val="22"/>
                              </w:rPr>
                              <w:t xml:space="preserve"> represented by g(n), hence f(n) = h(n) + g(n). </w:t>
                            </w:r>
                            <w:r w:rsidR="0026730F" w:rsidRPr="008823A2">
                              <w:rPr>
                                <w:sz w:val="22"/>
                                <w:szCs w:val="22"/>
                              </w:rPr>
                              <w:t xml:space="preserve">A Star also uses a list of potential nodes to expand, the only difference is </w:t>
                            </w:r>
                            <w:r w:rsidR="00780DDD" w:rsidRPr="008823A2">
                              <w:rPr>
                                <w:sz w:val="22"/>
                                <w:szCs w:val="22"/>
                              </w:rPr>
                              <w:t xml:space="preserve">a node is chosen depending on their distance from the end goal and the cost to move </w:t>
                            </w:r>
                            <w:r w:rsidR="0012709C" w:rsidRPr="008823A2">
                              <w:rPr>
                                <w:sz w:val="22"/>
                                <w:szCs w:val="22"/>
                              </w:rPr>
                              <w:t xml:space="preserve">which differ for each action. </w:t>
                            </w:r>
                            <w:r w:rsidR="006C3BB9" w:rsidRPr="008823A2">
                              <w:rPr>
                                <w:sz w:val="22"/>
                                <w:szCs w:val="22"/>
                              </w:rPr>
                              <w:t>AS is more consistent in finding the shortest path but it is not guara</w:t>
                            </w:r>
                            <w:r w:rsidR="00915C7D" w:rsidRPr="008823A2">
                              <w:rPr>
                                <w:sz w:val="22"/>
                                <w:szCs w:val="22"/>
                              </w:rPr>
                              <w:t xml:space="preserve">nteed. If </w:t>
                            </w:r>
                            <w:r w:rsidR="00EE23F6" w:rsidRPr="008823A2">
                              <w:rPr>
                                <w:sz w:val="22"/>
                                <w:szCs w:val="22"/>
                              </w:rPr>
                              <w:t>anything,</w:t>
                            </w:r>
                            <w:r w:rsidR="00915C7D" w:rsidRPr="008823A2">
                              <w:rPr>
                                <w:sz w:val="22"/>
                                <w:szCs w:val="22"/>
                              </w:rPr>
                              <w:t xml:space="preserve"> it doesn’t find the shortest path but finds a path close to the shortest</w:t>
                            </w:r>
                            <w:r w:rsidR="00EE23F6" w:rsidRPr="008823A2">
                              <w:rPr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4DB9F50D" w14:textId="77777777" w:rsidR="002D0239" w:rsidRPr="008823A2" w:rsidRDefault="00511071" w:rsidP="00BB7349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8823A2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  <w:t>Custom Search 1:</w:t>
                            </w:r>
                          </w:p>
                          <w:p w14:paraId="5A351A39" w14:textId="28DAD18F" w:rsidR="00EE23F6" w:rsidRPr="008823A2" w:rsidRDefault="00190CF3" w:rsidP="00EE23F6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8823A2">
                              <w:rPr>
                                <w:sz w:val="22"/>
                                <w:szCs w:val="22"/>
                              </w:rPr>
                              <w:t xml:space="preserve">This custom search does the same thing as depth first search, just changes the order of the nodes to be examined. This search focuses on moving horizontally first </w:t>
                            </w:r>
                            <w:r w:rsidR="009615CF" w:rsidRPr="008823A2">
                              <w:rPr>
                                <w:sz w:val="22"/>
                                <w:szCs w:val="22"/>
                              </w:rPr>
                              <w:t xml:space="preserve">before vertical </w:t>
                            </w:r>
                            <w:r w:rsidR="00AC64F4" w:rsidRPr="008823A2">
                              <w:rPr>
                                <w:sz w:val="22"/>
                                <w:szCs w:val="22"/>
                              </w:rPr>
                              <w:t xml:space="preserve">movement (Order: </w:t>
                            </w:r>
                            <w:r w:rsidR="008823A2" w:rsidRPr="008823A2">
                              <w:rPr>
                                <w:sz w:val="22"/>
                                <w:szCs w:val="22"/>
                              </w:rPr>
                              <w:t xml:space="preserve">RIGHT, </w:t>
                            </w:r>
                            <w:r w:rsidR="00AC64F4" w:rsidRPr="008823A2">
                              <w:rPr>
                                <w:sz w:val="22"/>
                                <w:szCs w:val="22"/>
                              </w:rPr>
                              <w:t xml:space="preserve">LEFT, </w:t>
                            </w:r>
                            <w:r w:rsidR="008823A2" w:rsidRPr="008823A2">
                              <w:rPr>
                                <w:sz w:val="22"/>
                                <w:szCs w:val="22"/>
                              </w:rPr>
                              <w:t>DOWN, RIGHT</w:t>
                            </w:r>
                            <w:r w:rsidR="00AC64F4" w:rsidRPr="008823A2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  <w:r w:rsidR="0029358E">
                              <w:rPr>
                                <w:sz w:val="22"/>
                                <w:szCs w:val="22"/>
                              </w:rPr>
                              <w:t>. This uninformed search</w:t>
                            </w:r>
                            <w:r w:rsidR="00134A0F">
                              <w:rPr>
                                <w:sz w:val="22"/>
                                <w:szCs w:val="22"/>
                              </w:rPr>
                              <w:t xml:space="preserve"> is not optimal </w:t>
                            </w:r>
                            <w:r w:rsidR="0021475C">
                              <w:rPr>
                                <w:sz w:val="22"/>
                                <w:szCs w:val="22"/>
                              </w:rPr>
                              <w:t xml:space="preserve">in an environment with walls and </w:t>
                            </w:r>
                            <w:r w:rsidR="00701206">
                              <w:rPr>
                                <w:sz w:val="22"/>
                                <w:szCs w:val="22"/>
                              </w:rPr>
                              <w:t xml:space="preserve">usually </w:t>
                            </w:r>
                            <w:r w:rsidR="0021475C">
                              <w:rPr>
                                <w:sz w:val="22"/>
                                <w:szCs w:val="22"/>
                              </w:rPr>
                              <w:t xml:space="preserve">does not find the shortest path if a goal is </w:t>
                            </w:r>
                            <w:r w:rsidR="00701206">
                              <w:rPr>
                                <w:sz w:val="22"/>
                                <w:szCs w:val="22"/>
                              </w:rPr>
                              <w:t>not in the same horizontal axis.</w:t>
                            </w:r>
                          </w:p>
                          <w:p w14:paraId="7AA5C4F5" w14:textId="77777777" w:rsidR="00EE23F6" w:rsidRPr="00701206" w:rsidRDefault="002D0239" w:rsidP="00BB7349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701206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  <w:t>Custom Search 2:</w:t>
                            </w:r>
                          </w:p>
                          <w:p w14:paraId="0DEB45D4" w14:textId="456DEAA7" w:rsidR="008823A2" w:rsidRPr="00305C4E" w:rsidRDefault="00E51D55" w:rsidP="008823A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305C4E">
                              <w:rPr>
                                <w:sz w:val="22"/>
                                <w:szCs w:val="22"/>
                              </w:rPr>
                              <w:t>Works very similar to GBFS</w:t>
                            </w:r>
                            <w:r w:rsidR="00A814B2">
                              <w:rPr>
                                <w:sz w:val="22"/>
                                <w:szCs w:val="22"/>
                              </w:rPr>
                              <w:t xml:space="preserve"> (same heuristic as well)</w:t>
                            </w:r>
                            <w:r w:rsidRPr="00305C4E">
                              <w:rPr>
                                <w:sz w:val="22"/>
                                <w:szCs w:val="22"/>
                              </w:rPr>
                              <w:t xml:space="preserve"> but instead of</w:t>
                            </w:r>
                            <w:r w:rsidR="006A710E" w:rsidRPr="00305C4E">
                              <w:rPr>
                                <w:sz w:val="22"/>
                                <w:szCs w:val="22"/>
                              </w:rPr>
                              <w:t xml:space="preserve"> just</w:t>
                            </w:r>
                            <w:r w:rsidRPr="00305C4E">
                              <w:rPr>
                                <w:sz w:val="22"/>
                                <w:szCs w:val="22"/>
                              </w:rPr>
                              <w:t xml:space="preserve"> choosing the </w:t>
                            </w:r>
                            <w:r w:rsidR="006A710E" w:rsidRPr="00305C4E">
                              <w:rPr>
                                <w:sz w:val="22"/>
                                <w:szCs w:val="22"/>
                              </w:rPr>
                              <w:t xml:space="preserve">node with lowest heuristic from the open list, </w:t>
                            </w:r>
                            <w:r w:rsidR="00305C4E">
                              <w:rPr>
                                <w:sz w:val="22"/>
                                <w:szCs w:val="22"/>
                              </w:rPr>
                              <w:t>it also expands the neighbors of the node with he second lowest heuristic value</w:t>
                            </w:r>
                            <w:r w:rsidR="00A814B2">
                              <w:rPr>
                                <w:sz w:val="22"/>
                                <w:szCs w:val="22"/>
                              </w:rPr>
                              <w:t xml:space="preserve">. This can be useful in cases where the lowest heuristic </w:t>
                            </w:r>
                            <w:r w:rsidR="0015231F">
                              <w:rPr>
                                <w:sz w:val="22"/>
                                <w:szCs w:val="22"/>
                              </w:rPr>
                              <w:t xml:space="preserve">node leads into a ‘dead end’ area. This informed search is </w:t>
                            </w:r>
                            <w:r w:rsidR="00B5612E">
                              <w:rPr>
                                <w:sz w:val="22"/>
                                <w:szCs w:val="22"/>
                              </w:rPr>
                              <w:t xml:space="preserve">a bit more consistent in finding the shortest path than </w:t>
                            </w:r>
                            <w:r w:rsidR="00FD7FDB">
                              <w:rPr>
                                <w:sz w:val="22"/>
                                <w:szCs w:val="22"/>
                              </w:rPr>
                              <w:t>GBFS but at the same time visits doubles the nodes, thus has problems with efficiency</w:t>
                            </w:r>
                            <w:r w:rsidR="00AE6E8F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52D8230F" w14:textId="5971B7D1" w:rsidR="00BB7349" w:rsidRPr="002D0239" w:rsidRDefault="00BB7349" w:rsidP="00BB7349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br w:type="textWrapping" w:clear="all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11287" id="_x0000_s1031" type="#_x0000_t202" style="position:absolute;margin-left:45pt;margin-top:15.9pt;width:448.2pt;height:631.2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" fillcolor="#476166 [3204]" strokecolor="#233032 [1604]" strokeweight="2pt">
                <v:textbox>
                  <w:txbxContent>
                    <w:p w14:paraId="6F2B7157" w14:textId="7D0A03CC" w:rsidR="002D0239" w:rsidRPr="008823A2" w:rsidRDefault="00BB7349" w:rsidP="003D58F1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</w:pPr>
                      <w:r w:rsidRPr="008823A2"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  <w:t>Breadth First Search:</w:t>
                      </w:r>
                    </w:p>
                    <w:p w14:paraId="41EE3588" w14:textId="111A66BD" w:rsidR="005A2F12" w:rsidRPr="008823A2" w:rsidRDefault="00A27F28" w:rsidP="002D0239">
                      <w:pPr>
                        <w:rPr>
                          <w:sz w:val="22"/>
                          <w:szCs w:val="22"/>
                        </w:rPr>
                      </w:pPr>
                      <w:r w:rsidRPr="008823A2">
                        <w:rPr>
                          <w:sz w:val="22"/>
                          <w:szCs w:val="22"/>
                        </w:rPr>
                        <w:t xml:space="preserve">Uses a </w:t>
                      </w:r>
                      <w:r w:rsidR="00447D67" w:rsidRPr="008823A2">
                        <w:rPr>
                          <w:sz w:val="22"/>
                          <w:szCs w:val="22"/>
                        </w:rPr>
                        <w:t>queue data structure</w:t>
                      </w:r>
                      <w:r w:rsidR="00FB4F24" w:rsidRPr="008823A2">
                        <w:rPr>
                          <w:sz w:val="22"/>
                          <w:szCs w:val="22"/>
                        </w:rPr>
                        <w:t xml:space="preserve"> (FIFO)</w:t>
                      </w:r>
                      <w:r w:rsidR="00447D67" w:rsidRPr="008823A2">
                        <w:rPr>
                          <w:sz w:val="22"/>
                          <w:szCs w:val="22"/>
                        </w:rPr>
                        <w:t xml:space="preserve">, examining nodes </w:t>
                      </w:r>
                      <w:r w:rsidR="00535FD2" w:rsidRPr="008823A2">
                        <w:rPr>
                          <w:sz w:val="22"/>
                          <w:szCs w:val="22"/>
                        </w:rPr>
                        <w:t>in the order of their level</w:t>
                      </w:r>
                      <w:r w:rsidR="00E952AD" w:rsidRPr="008823A2">
                        <w:rPr>
                          <w:sz w:val="22"/>
                          <w:szCs w:val="22"/>
                        </w:rPr>
                        <w:t xml:space="preserve">/distance from </w:t>
                      </w:r>
                      <w:r w:rsidR="00727E3B" w:rsidRPr="008823A2">
                        <w:rPr>
                          <w:sz w:val="22"/>
                          <w:szCs w:val="22"/>
                        </w:rPr>
                        <w:t>the starting node</w:t>
                      </w:r>
                      <w:r w:rsidR="00023144" w:rsidRPr="008823A2">
                        <w:rPr>
                          <w:sz w:val="22"/>
                          <w:szCs w:val="22"/>
                        </w:rPr>
                        <w:t xml:space="preserve"> in a layered manner</w:t>
                      </w:r>
                      <w:r w:rsidR="00727E3B" w:rsidRPr="008823A2">
                        <w:rPr>
                          <w:sz w:val="22"/>
                          <w:szCs w:val="22"/>
                        </w:rPr>
                        <w:t xml:space="preserve">. </w:t>
                      </w:r>
                      <w:r w:rsidR="00023144" w:rsidRPr="008823A2">
                        <w:rPr>
                          <w:sz w:val="22"/>
                          <w:szCs w:val="22"/>
                        </w:rPr>
                        <w:t xml:space="preserve">This search method </w:t>
                      </w:r>
                      <w:r w:rsidR="00BA04E3" w:rsidRPr="008823A2">
                        <w:rPr>
                          <w:sz w:val="22"/>
                          <w:szCs w:val="22"/>
                        </w:rPr>
                        <w:t xml:space="preserve">always finds the shortest </w:t>
                      </w:r>
                      <w:r w:rsidR="00896566" w:rsidRPr="008823A2">
                        <w:rPr>
                          <w:sz w:val="22"/>
                          <w:szCs w:val="22"/>
                        </w:rPr>
                        <w:t xml:space="preserve">path because by the time it reaches the goal, all the previous levels have already been </w:t>
                      </w:r>
                      <w:r w:rsidR="005D5C00" w:rsidRPr="008823A2">
                        <w:rPr>
                          <w:sz w:val="22"/>
                          <w:szCs w:val="22"/>
                        </w:rPr>
                        <w:t xml:space="preserve">visited. The downside of </w:t>
                      </w:r>
                      <w:r w:rsidR="007427A9" w:rsidRPr="008823A2">
                        <w:rPr>
                          <w:sz w:val="22"/>
                          <w:szCs w:val="22"/>
                        </w:rPr>
                        <w:t>this,</w:t>
                      </w:r>
                      <w:r w:rsidR="005D5C00" w:rsidRPr="008823A2">
                        <w:rPr>
                          <w:sz w:val="22"/>
                          <w:szCs w:val="22"/>
                        </w:rPr>
                        <w:t xml:space="preserve"> however, is that </w:t>
                      </w:r>
                      <w:r w:rsidR="007427A9" w:rsidRPr="008823A2">
                        <w:rPr>
                          <w:sz w:val="22"/>
                          <w:szCs w:val="22"/>
                        </w:rPr>
                        <w:t xml:space="preserve">the </w:t>
                      </w:r>
                      <w:r w:rsidR="004E3139" w:rsidRPr="008823A2">
                        <w:rPr>
                          <w:sz w:val="22"/>
                          <w:szCs w:val="22"/>
                        </w:rPr>
                        <w:t>total number nodes that have been visited</w:t>
                      </w:r>
                      <w:r w:rsidR="007C27CB" w:rsidRPr="008823A2">
                        <w:rPr>
                          <w:sz w:val="22"/>
                          <w:szCs w:val="22"/>
                        </w:rPr>
                        <w:t xml:space="preserve"> is usually much higher than other search methods, meaning it is less efficient.</w:t>
                      </w:r>
                    </w:p>
                    <w:p w14:paraId="145E3A78" w14:textId="7393FB7F" w:rsidR="007C27CB" w:rsidRPr="008823A2" w:rsidRDefault="000C0DF4" w:rsidP="003D58F1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</w:pPr>
                      <w:r w:rsidRPr="008823A2"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  <w:t>Depth First Search:</w:t>
                      </w:r>
                    </w:p>
                    <w:p w14:paraId="58333EC1" w14:textId="1AE3E5A5" w:rsidR="007C27CB" w:rsidRPr="008823A2" w:rsidRDefault="00A2015F" w:rsidP="007C27CB">
                      <w:pPr>
                        <w:rPr>
                          <w:sz w:val="22"/>
                          <w:szCs w:val="22"/>
                        </w:rPr>
                      </w:pPr>
                      <w:r w:rsidRPr="008823A2">
                        <w:rPr>
                          <w:sz w:val="22"/>
                          <w:szCs w:val="22"/>
                        </w:rPr>
                        <w:t xml:space="preserve">Uses a stack data structure (LIFO), </w:t>
                      </w:r>
                      <w:r w:rsidR="00F6715C" w:rsidRPr="008823A2">
                        <w:rPr>
                          <w:sz w:val="22"/>
                          <w:szCs w:val="22"/>
                        </w:rPr>
                        <w:t xml:space="preserve">where a robot keeps </w:t>
                      </w:r>
                      <w:r w:rsidR="00146B9E" w:rsidRPr="008823A2">
                        <w:rPr>
                          <w:sz w:val="22"/>
                          <w:szCs w:val="22"/>
                        </w:rPr>
                        <w:t xml:space="preserve">selecting a node to examine until it </w:t>
                      </w:r>
                      <w:r w:rsidR="00C00319" w:rsidRPr="008823A2">
                        <w:rPr>
                          <w:sz w:val="22"/>
                          <w:szCs w:val="22"/>
                        </w:rPr>
                        <w:t xml:space="preserve">reaches a goal </w:t>
                      </w:r>
                      <w:r w:rsidR="00146B9E" w:rsidRPr="008823A2">
                        <w:rPr>
                          <w:sz w:val="22"/>
                          <w:szCs w:val="22"/>
                        </w:rPr>
                        <w:t xml:space="preserve">reaches a node with no more </w:t>
                      </w:r>
                      <w:r w:rsidR="00C00319" w:rsidRPr="008823A2">
                        <w:rPr>
                          <w:sz w:val="22"/>
                          <w:szCs w:val="22"/>
                        </w:rPr>
                        <w:t>unvisited neighbors. In the latter case it keeps backtracking</w:t>
                      </w:r>
                      <w:r w:rsidR="004B3DA6" w:rsidRPr="008823A2">
                        <w:rPr>
                          <w:sz w:val="22"/>
                          <w:szCs w:val="22"/>
                        </w:rPr>
                        <w:t xml:space="preserve"> until it reaches a</w:t>
                      </w:r>
                      <w:r w:rsidR="00834752" w:rsidRPr="008823A2">
                        <w:rPr>
                          <w:sz w:val="22"/>
                          <w:szCs w:val="22"/>
                        </w:rPr>
                        <w:t xml:space="preserve"> parent</w:t>
                      </w:r>
                      <w:r w:rsidR="00E77E33" w:rsidRPr="008823A2">
                        <w:rPr>
                          <w:sz w:val="22"/>
                          <w:szCs w:val="22"/>
                        </w:rPr>
                        <w:t xml:space="preserve"> node</w:t>
                      </w:r>
                      <w:r w:rsidR="00834752" w:rsidRPr="008823A2">
                        <w:rPr>
                          <w:sz w:val="22"/>
                          <w:szCs w:val="22"/>
                        </w:rPr>
                        <w:t xml:space="preserve"> with an</w:t>
                      </w:r>
                      <w:r w:rsidR="004B3DA6" w:rsidRPr="008823A2">
                        <w:rPr>
                          <w:sz w:val="22"/>
                          <w:szCs w:val="22"/>
                        </w:rPr>
                        <w:t xml:space="preserve"> unvisited neighbor</w:t>
                      </w:r>
                      <w:r w:rsidR="00E77E33" w:rsidRPr="008823A2">
                        <w:rPr>
                          <w:sz w:val="22"/>
                          <w:szCs w:val="22"/>
                        </w:rPr>
                        <w:t xml:space="preserve">. </w:t>
                      </w:r>
                      <w:r w:rsidR="00A55AF6" w:rsidRPr="008823A2">
                        <w:rPr>
                          <w:sz w:val="22"/>
                          <w:szCs w:val="22"/>
                        </w:rPr>
                        <w:t xml:space="preserve">The robot </w:t>
                      </w:r>
                      <w:r w:rsidR="000E1207" w:rsidRPr="008823A2">
                        <w:rPr>
                          <w:sz w:val="22"/>
                          <w:szCs w:val="22"/>
                        </w:rPr>
                        <w:t>follows</w:t>
                      </w:r>
                      <w:r w:rsidR="00A55AF6" w:rsidRPr="008823A2">
                        <w:rPr>
                          <w:sz w:val="22"/>
                          <w:szCs w:val="22"/>
                        </w:rPr>
                        <w:t xml:space="preserve"> this </w:t>
                      </w:r>
                      <w:r w:rsidR="009D6B6E" w:rsidRPr="008823A2">
                        <w:rPr>
                          <w:sz w:val="22"/>
                          <w:szCs w:val="22"/>
                        </w:rPr>
                        <w:t>order</w:t>
                      </w:r>
                      <w:r w:rsidR="00A55AF6" w:rsidRPr="008823A2">
                        <w:rPr>
                          <w:sz w:val="22"/>
                          <w:szCs w:val="22"/>
                        </w:rPr>
                        <w:t xml:space="preserve"> when choosing nodes to expand to: UP, </w:t>
                      </w:r>
                      <w:r w:rsidR="000E1207" w:rsidRPr="008823A2">
                        <w:rPr>
                          <w:sz w:val="22"/>
                          <w:szCs w:val="22"/>
                        </w:rPr>
                        <w:t xml:space="preserve">LEFT, DOWN, RIGHT meaning they </w:t>
                      </w:r>
                      <w:r w:rsidR="00D86E63" w:rsidRPr="008823A2">
                        <w:rPr>
                          <w:sz w:val="22"/>
                          <w:szCs w:val="22"/>
                        </w:rPr>
                        <w:t xml:space="preserve">initially try to move </w:t>
                      </w:r>
                      <w:r w:rsidR="009D6B6E" w:rsidRPr="008823A2">
                        <w:rPr>
                          <w:sz w:val="22"/>
                          <w:szCs w:val="22"/>
                        </w:rPr>
                        <w:t>UP</w:t>
                      </w:r>
                      <w:r w:rsidR="00D86E63" w:rsidRPr="008823A2">
                        <w:rPr>
                          <w:sz w:val="22"/>
                          <w:szCs w:val="22"/>
                        </w:rPr>
                        <w:t xml:space="preserve"> rather than </w:t>
                      </w:r>
                      <w:r w:rsidR="009D6B6E" w:rsidRPr="008823A2">
                        <w:rPr>
                          <w:sz w:val="22"/>
                          <w:szCs w:val="22"/>
                        </w:rPr>
                        <w:t>DOWN</w:t>
                      </w:r>
                      <w:r w:rsidR="00D86E63" w:rsidRPr="008823A2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9D6B6E" w:rsidRPr="008823A2">
                        <w:rPr>
                          <w:sz w:val="22"/>
                          <w:szCs w:val="22"/>
                        </w:rPr>
                        <w:t xml:space="preserve">if UP is possible. Depth first search </w:t>
                      </w:r>
                      <w:r w:rsidR="00410244" w:rsidRPr="008823A2">
                        <w:rPr>
                          <w:sz w:val="22"/>
                          <w:szCs w:val="22"/>
                        </w:rPr>
                        <w:t xml:space="preserve">is generally very inefficient as it may prioritize a direction that does not lead to the </w:t>
                      </w:r>
                      <w:r w:rsidR="00197AAA" w:rsidRPr="008823A2">
                        <w:rPr>
                          <w:sz w:val="22"/>
                          <w:szCs w:val="22"/>
                        </w:rPr>
                        <w:t>end goal</w:t>
                      </w:r>
                      <w:r w:rsidR="0065502D" w:rsidRPr="008823A2">
                        <w:rPr>
                          <w:sz w:val="22"/>
                          <w:szCs w:val="22"/>
                        </w:rPr>
                        <w:t>, also very rarely finds the shortest path to a goal</w:t>
                      </w:r>
                      <w:r w:rsidR="00345AAB" w:rsidRPr="008823A2">
                        <w:rPr>
                          <w:sz w:val="22"/>
                          <w:szCs w:val="22"/>
                        </w:rPr>
                        <w:t>.</w:t>
                      </w:r>
                    </w:p>
                    <w:p w14:paraId="4297AA5B" w14:textId="75DF7F0E" w:rsidR="00345AAB" w:rsidRPr="008823A2" w:rsidRDefault="000C0DF4" w:rsidP="003D58F1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</w:pPr>
                      <w:r w:rsidRPr="008823A2"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  <w:t>Greedy Best First Search:</w:t>
                      </w:r>
                    </w:p>
                    <w:p w14:paraId="218FCB34" w14:textId="4DD07663" w:rsidR="00AA4A6C" w:rsidRPr="008823A2" w:rsidRDefault="00345AAB" w:rsidP="00345AAB">
                      <w:pPr>
                        <w:rPr>
                          <w:sz w:val="22"/>
                          <w:szCs w:val="22"/>
                        </w:rPr>
                      </w:pPr>
                      <w:r w:rsidRPr="008823A2">
                        <w:rPr>
                          <w:sz w:val="22"/>
                          <w:szCs w:val="22"/>
                        </w:rPr>
                        <w:t xml:space="preserve">This search method uses a </w:t>
                      </w:r>
                      <w:r w:rsidR="00560BA1" w:rsidRPr="008823A2">
                        <w:rPr>
                          <w:sz w:val="22"/>
                          <w:szCs w:val="22"/>
                        </w:rPr>
                        <w:t xml:space="preserve">heuristic f(n) = h(n) where h(n) is the Manhattan distance </w:t>
                      </w:r>
                      <w:r w:rsidR="00AA4A6C" w:rsidRPr="008823A2">
                        <w:rPr>
                          <w:sz w:val="22"/>
                          <w:szCs w:val="22"/>
                        </w:rPr>
                        <w:t xml:space="preserve">from a node to the goal node. Greedy search utilizes </w:t>
                      </w:r>
                      <w:r w:rsidR="00BD5C2C" w:rsidRPr="008823A2">
                        <w:rPr>
                          <w:sz w:val="22"/>
                          <w:szCs w:val="22"/>
                        </w:rPr>
                        <w:t>a</w:t>
                      </w:r>
                      <w:r w:rsidR="009B515A" w:rsidRPr="008823A2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BD5C2C" w:rsidRPr="008823A2">
                        <w:rPr>
                          <w:sz w:val="22"/>
                          <w:szCs w:val="22"/>
                        </w:rPr>
                        <w:t xml:space="preserve">list which contain all the potential nodes the robot can travel </w:t>
                      </w:r>
                      <w:r w:rsidR="000E5C98" w:rsidRPr="008823A2">
                        <w:rPr>
                          <w:sz w:val="22"/>
                          <w:szCs w:val="22"/>
                        </w:rPr>
                        <w:t>to;</w:t>
                      </w:r>
                      <w:r w:rsidR="009B515A" w:rsidRPr="008823A2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0E5C98" w:rsidRPr="008823A2">
                        <w:rPr>
                          <w:sz w:val="22"/>
                          <w:szCs w:val="22"/>
                        </w:rPr>
                        <w:t xml:space="preserve">this list initially contains all the neighbors of the starting node, and as each node is </w:t>
                      </w:r>
                      <w:r w:rsidR="00031FFF" w:rsidRPr="008823A2">
                        <w:rPr>
                          <w:sz w:val="22"/>
                          <w:szCs w:val="22"/>
                        </w:rPr>
                        <w:t>examined, the open list appe</w:t>
                      </w:r>
                      <w:r w:rsidR="00376D85" w:rsidRPr="008823A2">
                        <w:rPr>
                          <w:sz w:val="22"/>
                          <w:szCs w:val="22"/>
                        </w:rPr>
                        <w:t>nds</w:t>
                      </w:r>
                      <w:r w:rsidR="00EC4C89" w:rsidRPr="008823A2">
                        <w:rPr>
                          <w:sz w:val="22"/>
                          <w:szCs w:val="22"/>
                        </w:rPr>
                        <w:t xml:space="preserve"> all the unvisited neighbors of that node. The way </w:t>
                      </w:r>
                      <w:r w:rsidR="006066EB" w:rsidRPr="008823A2">
                        <w:rPr>
                          <w:sz w:val="22"/>
                          <w:szCs w:val="22"/>
                        </w:rPr>
                        <w:t xml:space="preserve">in which </w:t>
                      </w:r>
                      <w:r w:rsidR="00EC4C89" w:rsidRPr="008823A2">
                        <w:rPr>
                          <w:sz w:val="22"/>
                          <w:szCs w:val="22"/>
                        </w:rPr>
                        <w:t>nodes are chosen</w:t>
                      </w:r>
                      <w:r w:rsidR="006066EB" w:rsidRPr="008823A2">
                        <w:rPr>
                          <w:sz w:val="22"/>
                          <w:szCs w:val="22"/>
                        </w:rPr>
                        <w:t xml:space="preserve"> to be expanded is</w:t>
                      </w:r>
                      <w:r w:rsidR="00EC4C89" w:rsidRPr="008823A2">
                        <w:rPr>
                          <w:sz w:val="22"/>
                          <w:szCs w:val="22"/>
                        </w:rPr>
                        <w:t xml:space="preserve"> through the heuristic</w:t>
                      </w:r>
                      <w:r w:rsidR="006066EB" w:rsidRPr="008823A2">
                        <w:rPr>
                          <w:sz w:val="22"/>
                          <w:szCs w:val="22"/>
                        </w:rPr>
                        <w:t xml:space="preserve">, where </w:t>
                      </w:r>
                      <w:r w:rsidR="008A72B6" w:rsidRPr="008823A2">
                        <w:rPr>
                          <w:sz w:val="22"/>
                          <w:szCs w:val="22"/>
                        </w:rPr>
                        <w:t xml:space="preserve">the node with the lowest heuristic among every node in the open list </w:t>
                      </w:r>
                      <w:r w:rsidR="00847A04" w:rsidRPr="008823A2">
                        <w:rPr>
                          <w:sz w:val="22"/>
                          <w:szCs w:val="22"/>
                        </w:rPr>
                        <w:t>is chosen</w:t>
                      </w:r>
                      <w:r w:rsidR="00751C65" w:rsidRPr="008823A2">
                        <w:rPr>
                          <w:sz w:val="22"/>
                          <w:szCs w:val="22"/>
                        </w:rPr>
                        <w:t xml:space="preserve">. GBFS </w:t>
                      </w:r>
                      <w:r w:rsidR="00C92C5A" w:rsidRPr="008823A2">
                        <w:rPr>
                          <w:sz w:val="22"/>
                          <w:szCs w:val="22"/>
                        </w:rPr>
                        <w:t>is inconsistent</w:t>
                      </w:r>
                      <w:r w:rsidR="00B95636" w:rsidRPr="008823A2">
                        <w:rPr>
                          <w:sz w:val="22"/>
                          <w:szCs w:val="22"/>
                        </w:rPr>
                        <w:t xml:space="preserve"> when finding the shortest path</w:t>
                      </w:r>
                      <w:r w:rsidR="00C92C5A" w:rsidRPr="008823A2">
                        <w:rPr>
                          <w:sz w:val="22"/>
                          <w:szCs w:val="22"/>
                        </w:rPr>
                        <w:t>, but most of the time finds the path the quickest among the searches</w:t>
                      </w:r>
                      <w:r w:rsidR="009212A2" w:rsidRPr="008823A2">
                        <w:rPr>
                          <w:sz w:val="22"/>
                          <w:szCs w:val="22"/>
                        </w:rPr>
                        <w:t xml:space="preserve">. </w:t>
                      </w:r>
                    </w:p>
                    <w:p w14:paraId="6DC5400D" w14:textId="70A1479E" w:rsidR="00847A04" w:rsidRPr="008823A2" w:rsidRDefault="00511071" w:rsidP="003D58F1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</w:pPr>
                      <w:r w:rsidRPr="008823A2"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  <w:t>A Star Search:</w:t>
                      </w:r>
                    </w:p>
                    <w:p w14:paraId="3633D0A8" w14:textId="44C52037" w:rsidR="00847A04" w:rsidRPr="008823A2" w:rsidRDefault="00847A04" w:rsidP="00847A04">
                      <w:pPr>
                        <w:rPr>
                          <w:sz w:val="22"/>
                          <w:szCs w:val="22"/>
                        </w:rPr>
                      </w:pPr>
                      <w:r w:rsidRPr="008823A2">
                        <w:rPr>
                          <w:sz w:val="22"/>
                          <w:szCs w:val="22"/>
                        </w:rPr>
                        <w:t xml:space="preserve">Uses the same heuristic as the GBFS with an added </w:t>
                      </w:r>
                      <w:r w:rsidR="00C535E4" w:rsidRPr="008823A2">
                        <w:rPr>
                          <w:sz w:val="22"/>
                          <w:szCs w:val="22"/>
                        </w:rPr>
                        <w:t>cost of moving from one node to another</w:t>
                      </w:r>
                      <w:r w:rsidR="00285C95" w:rsidRPr="008823A2">
                        <w:rPr>
                          <w:sz w:val="22"/>
                          <w:szCs w:val="22"/>
                        </w:rPr>
                        <w:t xml:space="preserve"> represented by g(n), hence f(n) = h(n) + g(n). </w:t>
                      </w:r>
                      <w:r w:rsidR="0026730F" w:rsidRPr="008823A2">
                        <w:rPr>
                          <w:sz w:val="22"/>
                          <w:szCs w:val="22"/>
                        </w:rPr>
                        <w:t xml:space="preserve">A Star also uses a list of potential nodes to expand, the only difference is </w:t>
                      </w:r>
                      <w:r w:rsidR="00780DDD" w:rsidRPr="008823A2">
                        <w:rPr>
                          <w:sz w:val="22"/>
                          <w:szCs w:val="22"/>
                        </w:rPr>
                        <w:t xml:space="preserve">a node is chosen depending on their distance from the end goal and the cost to move </w:t>
                      </w:r>
                      <w:r w:rsidR="0012709C" w:rsidRPr="008823A2">
                        <w:rPr>
                          <w:sz w:val="22"/>
                          <w:szCs w:val="22"/>
                        </w:rPr>
                        <w:t xml:space="preserve">which differ for each action. </w:t>
                      </w:r>
                      <w:r w:rsidR="006C3BB9" w:rsidRPr="008823A2">
                        <w:rPr>
                          <w:sz w:val="22"/>
                          <w:szCs w:val="22"/>
                        </w:rPr>
                        <w:t>AS is more consistent in finding the shortest path but it is not guara</w:t>
                      </w:r>
                      <w:r w:rsidR="00915C7D" w:rsidRPr="008823A2">
                        <w:rPr>
                          <w:sz w:val="22"/>
                          <w:szCs w:val="22"/>
                        </w:rPr>
                        <w:t xml:space="preserve">nteed. If </w:t>
                      </w:r>
                      <w:r w:rsidR="00EE23F6" w:rsidRPr="008823A2">
                        <w:rPr>
                          <w:sz w:val="22"/>
                          <w:szCs w:val="22"/>
                        </w:rPr>
                        <w:t>anything,</w:t>
                      </w:r>
                      <w:r w:rsidR="00915C7D" w:rsidRPr="008823A2">
                        <w:rPr>
                          <w:sz w:val="22"/>
                          <w:szCs w:val="22"/>
                        </w:rPr>
                        <w:t xml:space="preserve"> it doesn’t find the shortest path but finds a path close to the shortest</w:t>
                      </w:r>
                      <w:r w:rsidR="00EE23F6" w:rsidRPr="008823A2">
                        <w:rPr>
                          <w:sz w:val="22"/>
                          <w:szCs w:val="22"/>
                        </w:rPr>
                        <w:t xml:space="preserve">. </w:t>
                      </w:r>
                    </w:p>
                    <w:p w14:paraId="4DB9F50D" w14:textId="77777777" w:rsidR="002D0239" w:rsidRPr="008823A2" w:rsidRDefault="00511071" w:rsidP="00BB7349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</w:pPr>
                      <w:r w:rsidRPr="008823A2"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  <w:t>Custom Search 1:</w:t>
                      </w:r>
                    </w:p>
                    <w:p w14:paraId="5A351A39" w14:textId="28DAD18F" w:rsidR="00EE23F6" w:rsidRPr="008823A2" w:rsidRDefault="00190CF3" w:rsidP="00EE23F6">
                      <w:pPr>
                        <w:rPr>
                          <w:sz w:val="22"/>
                          <w:szCs w:val="22"/>
                        </w:rPr>
                      </w:pPr>
                      <w:r w:rsidRPr="008823A2">
                        <w:rPr>
                          <w:sz w:val="22"/>
                          <w:szCs w:val="22"/>
                        </w:rPr>
                        <w:t xml:space="preserve">This custom search does the same thing as depth first search, just changes the order of the nodes to be examined. This search focuses on moving horizontally first </w:t>
                      </w:r>
                      <w:r w:rsidR="009615CF" w:rsidRPr="008823A2">
                        <w:rPr>
                          <w:sz w:val="22"/>
                          <w:szCs w:val="22"/>
                        </w:rPr>
                        <w:t xml:space="preserve">before vertical </w:t>
                      </w:r>
                      <w:r w:rsidR="00AC64F4" w:rsidRPr="008823A2">
                        <w:rPr>
                          <w:sz w:val="22"/>
                          <w:szCs w:val="22"/>
                        </w:rPr>
                        <w:t xml:space="preserve">movement (Order: </w:t>
                      </w:r>
                      <w:r w:rsidR="008823A2" w:rsidRPr="008823A2">
                        <w:rPr>
                          <w:sz w:val="22"/>
                          <w:szCs w:val="22"/>
                        </w:rPr>
                        <w:t xml:space="preserve">RIGHT, </w:t>
                      </w:r>
                      <w:r w:rsidR="00AC64F4" w:rsidRPr="008823A2">
                        <w:rPr>
                          <w:sz w:val="22"/>
                          <w:szCs w:val="22"/>
                        </w:rPr>
                        <w:t xml:space="preserve">LEFT, </w:t>
                      </w:r>
                      <w:r w:rsidR="008823A2" w:rsidRPr="008823A2">
                        <w:rPr>
                          <w:sz w:val="22"/>
                          <w:szCs w:val="22"/>
                        </w:rPr>
                        <w:t>DOWN, RIGHT</w:t>
                      </w:r>
                      <w:r w:rsidR="00AC64F4" w:rsidRPr="008823A2">
                        <w:rPr>
                          <w:sz w:val="22"/>
                          <w:szCs w:val="22"/>
                        </w:rPr>
                        <w:t>)</w:t>
                      </w:r>
                      <w:r w:rsidR="0029358E">
                        <w:rPr>
                          <w:sz w:val="22"/>
                          <w:szCs w:val="22"/>
                        </w:rPr>
                        <w:t>. This uninformed search</w:t>
                      </w:r>
                      <w:r w:rsidR="00134A0F">
                        <w:rPr>
                          <w:sz w:val="22"/>
                          <w:szCs w:val="22"/>
                        </w:rPr>
                        <w:t xml:space="preserve"> is not optimal </w:t>
                      </w:r>
                      <w:r w:rsidR="0021475C">
                        <w:rPr>
                          <w:sz w:val="22"/>
                          <w:szCs w:val="22"/>
                        </w:rPr>
                        <w:t xml:space="preserve">in an environment with walls and </w:t>
                      </w:r>
                      <w:r w:rsidR="00701206">
                        <w:rPr>
                          <w:sz w:val="22"/>
                          <w:szCs w:val="22"/>
                        </w:rPr>
                        <w:t xml:space="preserve">usually </w:t>
                      </w:r>
                      <w:r w:rsidR="0021475C">
                        <w:rPr>
                          <w:sz w:val="22"/>
                          <w:szCs w:val="22"/>
                        </w:rPr>
                        <w:t xml:space="preserve">does not find the shortest path if a goal is </w:t>
                      </w:r>
                      <w:r w:rsidR="00701206">
                        <w:rPr>
                          <w:sz w:val="22"/>
                          <w:szCs w:val="22"/>
                        </w:rPr>
                        <w:t>not in the same horizontal axis.</w:t>
                      </w:r>
                    </w:p>
                    <w:p w14:paraId="7AA5C4F5" w14:textId="77777777" w:rsidR="00EE23F6" w:rsidRPr="00701206" w:rsidRDefault="002D0239" w:rsidP="00BB7349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</w:pPr>
                      <w:r w:rsidRPr="00701206"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  <w:t>Custom Search 2:</w:t>
                      </w:r>
                    </w:p>
                    <w:p w14:paraId="0DEB45D4" w14:textId="456DEAA7" w:rsidR="008823A2" w:rsidRPr="00305C4E" w:rsidRDefault="00E51D55" w:rsidP="008823A2">
                      <w:pPr>
                        <w:rPr>
                          <w:sz w:val="22"/>
                          <w:szCs w:val="22"/>
                        </w:rPr>
                      </w:pPr>
                      <w:r w:rsidRPr="00305C4E">
                        <w:rPr>
                          <w:sz w:val="22"/>
                          <w:szCs w:val="22"/>
                        </w:rPr>
                        <w:t>Works very similar to GBFS</w:t>
                      </w:r>
                      <w:r w:rsidR="00A814B2">
                        <w:rPr>
                          <w:sz w:val="22"/>
                          <w:szCs w:val="22"/>
                        </w:rPr>
                        <w:t xml:space="preserve"> (same heuristic as well)</w:t>
                      </w:r>
                      <w:r w:rsidRPr="00305C4E">
                        <w:rPr>
                          <w:sz w:val="22"/>
                          <w:szCs w:val="22"/>
                        </w:rPr>
                        <w:t xml:space="preserve"> but instead of</w:t>
                      </w:r>
                      <w:r w:rsidR="006A710E" w:rsidRPr="00305C4E">
                        <w:rPr>
                          <w:sz w:val="22"/>
                          <w:szCs w:val="22"/>
                        </w:rPr>
                        <w:t xml:space="preserve"> just</w:t>
                      </w:r>
                      <w:r w:rsidRPr="00305C4E">
                        <w:rPr>
                          <w:sz w:val="22"/>
                          <w:szCs w:val="22"/>
                        </w:rPr>
                        <w:t xml:space="preserve"> choosing the </w:t>
                      </w:r>
                      <w:r w:rsidR="006A710E" w:rsidRPr="00305C4E">
                        <w:rPr>
                          <w:sz w:val="22"/>
                          <w:szCs w:val="22"/>
                        </w:rPr>
                        <w:t xml:space="preserve">node with lowest heuristic from the open list, </w:t>
                      </w:r>
                      <w:r w:rsidR="00305C4E">
                        <w:rPr>
                          <w:sz w:val="22"/>
                          <w:szCs w:val="22"/>
                        </w:rPr>
                        <w:t>it also expands the neighbors of the node with he second lowest heuristic value</w:t>
                      </w:r>
                      <w:r w:rsidR="00A814B2">
                        <w:rPr>
                          <w:sz w:val="22"/>
                          <w:szCs w:val="22"/>
                        </w:rPr>
                        <w:t xml:space="preserve">. This can be useful in cases where the lowest heuristic </w:t>
                      </w:r>
                      <w:r w:rsidR="0015231F">
                        <w:rPr>
                          <w:sz w:val="22"/>
                          <w:szCs w:val="22"/>
                        </w:rPr>
                        <w:t xml:space="preserve">node leads into a ‘dead end’ area. This informed search is </w:t>
                      </w:r>
                      <w:r w:rsidR="00B5612E">
                        <w:rPr>
                          <w:sz w:val="22"/>
                          <w:szCs w:val="22"/>
                        </w:rPr>
                        <w:t xml:space="preserve">a bit more consistent in finding the shortest path than </w:t>
                      </w:r>
                      <w:r w:rsidR="00FD7FDB">
                        <w:rPr>
                          <w:sz w:val="22"/>
                          <w:szCs w:val="22"/>
                        </w:rPr>
                        <w:t>GBFS but at the same time visits doubles the nodes, thus has problems with efficiency</w:t>
                      </w:r>
                      <w:r w:rsidR="00AE6E8F">
                        <w:rPr>
                          <w:sz w:val="22"/>
                          <w:szCs w:val="22"/>
                        </w:rPr>
                        <w:t>.</w:t>
                      </w:r>
                    </w:p>
                    <w:p w14:paraId="52D8230F" w14:textId="5971B7D1" w:rsidR="00BB7349" w:rsidRPr="002D0239" w:rsidRDefault="00BB7349" w:rsidP="00BB7349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br w:type="textWrapping" w:clear="all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368E">
        <w:br w:type="page"/>
      </w:r>
    </w:p>
    <w:p w14:paraId="47FEEA10" w14:textId="67AE89AE" w:rsidR="00283A95" w:rsidRDefault="00283A95" w:rsidP="00EA53C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48E6DD0D" wp14:editId="2DE4D3FE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794760" cy="396240"/>
                <wp:effectExtent l="0" t="0" r="15240" b="2286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D3891C" w14:textId="77777777" w:rsidR="00283A95" w:rsidRPr="00AD7F86" w:rsidRDefault="00283A95" w:rsidP="00283A95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Implementation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6DD0D" id="_x0000_s1032" type="#_x0000_t202" style="position:absolute;margin-left:0;margin-top:.4pt;width:298.8pt;height:31.2pt;z-index:251658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" fillcolor="white [3201]" strokecolor="#476166 [3204]" strokeweight="2pt">
                <v:textbox>
                  <w:txbxContent>
                    <w:p w14:paraId="0BD3891C" w14:textId="77777777" w:rsidR="00283A95" w:rsidRPr="00AD7F86" w:rsidRDefault="00283A95" w:rsidP="00283A95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Implementation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AC4CF0" w14:textId="0CAAEA2C" w:rsidR="00283A95" w:rsidRDefault="00283A95">
      <w:r>
        <w:rPr>
          <w:noProof/>
        </w:rPr>
        <w:drawing>
          <wp:anchor distT="0" distB="0" distL="114300" distR="114300" simplePos="0" relativeHeight="251658255" behindDoc="0" locked="0" layoutInCell="1" allowOverlap="1" wp14:anchorId="32A05878" wp14:editId="2328D634">
            <wp:simplePos x="0" y="0"/>
            <wp:positionH relativeFrom="margin">
              <wp:posOffset>3665220</wp:posOffset>
            </wp:positionH>
            <wp:positionV relativeFrom="paragraph">
              <wp:posOffset>6287770</wp:posOffset>
            </wp:positionV>
            <wp:extent cx="2164080" cy="2012315"/>
            <wp:effectExtent l="0" t="0" r="7620" b="6985"/>
            <wp:wrapSquare wrapText="bothSides"/>
            <wp:docPr id="15" name="Picture 15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2" behindDoc="0" locked="0" layoutInCell="1" allowOverlap="1" wp14:anchorId="212D6DA2" wp14:editId="326D32B6">
            <wp:simplePos x="0" y="0"/>
            <wp:positionH relativeFrom="column">
              <wp:posOffset>3444240</wp:posOffset>
            </wp:positionH>
            <wp:positionV relativeFrom="paragraph">
              <wp:posOffset>2477770</wp:posOffset>
            </wp:positionV>
            <wp:extent cx="2491740" cy="1479550"/>
            <wp:effectExtent l="0" t="0" r="3810" b="635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3EA2D602" wp14:editId="51699654">
            <wp:simplePos x="0" y="0"/>
            <wp:positionH relativeFrom="margin">
              <wp:posOffset>670560</wp:posOffset>
            </wp:positionH>
            <wp:positionV relativeFrom="paragraph">
              <wp:posOffset>4218940</wp:posOffset>
            </wp:positionV>
            <wp:extent cx="2499360" cy="1656715"/>
            <wp:effectExtent l="0" t="0" r="0" b="635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3" behindDoc="0" locked="0" layoutInCell="1" allowOverlap="1" wp14:anchorId="1103BC85" wp14:editId="34C52D2E">
            <wp:simplePos x="0" y="0"/>
            <wp:positionH relativeFrom="column">
              <wp:posOffset>670560</wp:posOffset>
            </wp:positionH>
            <wp:positionV relativeFrom="paragraph">
              <wp:posOffset>2489200</wp:posOffset>
            </wp:positionV>
            <wp:extent cx="2499360" cy="1461770"/>
            <wp:effectExtent l="0" t="0" r="0" b="5080"/>
            <wp:wrapSquare wrapText="bothSides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46445B31" wp14:editId="07E63526">
                <wp:simplePos x="0" y="0"/>
                <wp:positionH relativeFrom="margin">
                  <wp:align>center</wp:align>
                </wp:positionH>
                <wp:positionV relativeFrom="paragraph">
                  <wp:posOffset>378460</wp:posOffset>
                </wp:positionV>
                <wp:extent cx="5692140" cy="8001000"/>
                <wp:effectExtent l="0" t="0" r="22860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8001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EB59B0" w14:textId="193328C5" w:rsidR="00E07644" w:rsidRPr="00E55AA1" w:rsidRDefault="00E07644" w:rsidP="00FD7FDB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E55AA1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Commonalities:</w:t>
                            </w:r>
                          </w:p>
                          <w:p w14:paraId="27A3E598" w14:textId="51C0BAD7" w:rsidR="00E07644" w:rsidRPr="00E07644" w:rsidRDefault="00E55AA1" w:rsidP="00E07644">
                            <w:r w:rsidRPr="00E55AA1">
                              <w:t>All search methods below return a list with 2 values; the first containing a nested list of the path using the coordinates of the nodes (i.e. [(0, 1), (0, 2), (1, 2)]), and the second containing another nested list of all the nodes visited when attempting to find a path. Given a path cannot be found, the methods return a list of 2 nested lists,</w:t>
                            </w:r>
                            <w:r w:rsidR="00AE6E8F">
                              <w:t xml:space="preserve"> in</w:t>
                            </w:r>
                            <w:r w:rsidRPr="00E55AA1">
                              <w:t xml:space="preserve"> which both are empty. If the starting node given to any of these functions equal the end node, both nested lists will return the single starting node coordinate. Parameters include a graph where the values are the neighbors of the key, a starting node, and an end node.</w:t>
                            </w:r>
                          </w:p>
                          <w:p w14:paraId="3402D5AF" w14:textId="72A65BDB" w:rsidR="00B434D5" w:rsidRPr="000A5157" w:rsidRDefault="00FD7FDB" w:rsidP="00C3164B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01162B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Breadth First Search</w:t>
                            </w:r>
                            <w:r w:rsidR="00B434D5" w:rsidRPr="0001162B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="000A5157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ab/>
                            </w:r>
                            <w:r w:rsidR="000A5157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ab/>
                            </w:r>
                            <w:r w:rsidR="000A5157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ab/>
                            </w:r>
                            <w:r w:rsidRPr="0001162B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Depth First Search</w:t>
                            </w:r>
                            <w:r w:rsidR="00B434D5" w:rsidRPr="0001162B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018833F4" w14:textId="6CD2CF78" w:rsidR="000A5157" w:rsidRDefault="000A5157" w:rsidP="00FD7FDB"/>
                          <w:p w14:paraId="08BF2248" w14:textId="77777777" w:rsidR="00F033FF" w:rsidRDefault="00F033FF" w:rsidP="00FD7FDB"/>
                          <w:p w14:paraId="17DA4FC7" w14:textId="77777777" w:rsidR="000A5157" w:rsidRDefault="000A5157" w:rsidP="00FD7FDB"/>
                          <w:p w14:paraId="2595AEC7" w14:textId="77777777" w:rsidR="00BE1BDF" w:rsidRDefault="00BE1BDF" w:rsidP="00FD7FDB"/>
                          <w:p w14:paraId="6ED3D12C" w14:textId="77777777" w:rsidR="00BE1BDF" w:rsidRDefault="00BE1BDF" w:rsidP="00FD7FDB"/>
                          <w:p w14:paraId="2E4D14F6" w14:textId="77777777" w:rsidR="00BE1BDF" w:rsidRDefault="00BE1BDF" w:rsidP="00FD7FDB"/>
                          <w:p w14:paraId="0A85DE37" w14:textId="77777777" w:rsidR="00BE1BDF" w:rsidRDefault="00BE1BDF" w:rsidP="00FD7FDB"/>
                          <w:p w14:paraId="489DC85F" w14:textId="77777777" w:rsidR="00BE1BDF" w:rsidRDefault="00BE1BDF" w:rsidP="00FD7FDB"/>
                          <w:p w14:paraId="4495F80F" w14:textId="77777777" w:rsidR="00BE1BDF" w:rsidRDefault="00BE1BDF" w:rsidP="00FD7FDB"/>
                          <w:p w14:paraId="04B07388" w14:textId="12DAB034" w:rsidR="008E02E1" w:rsidRDefault="00FD7FDB" w:rsidP="00FD7FDB">
                            <w:r w:rsidRPr="0001162B">
                              <w:rPr>
                                <w:b/>
                                <w:bCs/>
                              </w:rPr>
                              <w:t>Greedy Best First Search</w:t>
                            </w:r>
                            <w:r w:rsidR="00B434D5" w:rsidRPr="0001162B">
                              <w:rPr>
                                <w:b/>
                                <w:bCs/>
                              </w:rPr>
                              <w:t>:</w:t>
                            </w:r>
                            <w:r w:rsidR="00BE1BDF" w:rsidRPr="0001162B">
                              <w:rPr>
                                <w:b/>
                                <w:bCs/>
                              </w:rPr>
                              <w:tab/>
                            </w:r>
                            <w:r w:rsidR="00BE1BDF">
                              <w:tab/>
                            </w:r>
                            <w:r w:rsidRPr="0001162B">
                              <w:rPr>
                                <w:b/>
                                <w:bCs/>
                              </w:rPr>
                              <w:t>A Star Search</w:t>
                            </w:r>
                            <w:r w:rsidR="00B434D5" w:rsidRPr="0001162B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407EA5C9" w14:textId="77777777" w:rsidR="001D4FB4" w:rsidRDefault="00113A97" w:rsidP="00FD7FD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0D29AC2" w14:textId="3AED6669" w:rsidR="00BE1BDF" w:rsidRDefault="00381FC3" w:rsidP="001D4FB4">
                            <w:pPr>
                              <w:ind w:left="3600" w:firstLine="720"/>
                            </w:pPr>
                            <w:r>
                              <w:t xml:space="preserve">Same as GBFS but the heuristic in line 2 </w:t>
                            </w:r>
                          </w:p>
                          <w:p w14:paraId="5B662A20" w14:textId="2CAECD01" w:rsidR="00381FC3" w:rsidRDefault="00381FC3" w:rsidP="00FD7FD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and 11 </w:t>
                            </w:r>
                            <w:r w:rsidR="006353D6">
                              <w:t>adds the cost to move (separate</w:t>
                            </w:r>
                          </w:p>
                          <w:p w14:paraId="6DE7C54A" w14:textId="029D9EAD" w:rsidR="006353D6" w:rsidRDefault="006353D6" w:rsidP="00FD7FD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function)</w:t>
                            </w:r>
                            <w:r w:rsidR="008E02E1">
                              <w:t xml:space="preserve"> as an additional cost</w:t>
                            </w:r>
                          </w:p>
                          <w:p w14:paraId="55FEC269" w14:textId="77777777" w:rsidR="00BE1BDF" w:rsidRDefault="00BE1BDF" w:rsidP="00FD7FDB"/>
                          <w:p w14:paraId="0EA79D8B" w14:textId="77777777" w:rsidR="00BE1BDF" w:rsidRDefault="00BE1BDF" w:rsidP="00FD7FDB"/>
                          <w:p w14:paraId="5706CE6F" w14:textId="77777777" w:rsidR="00BE1BDF" w:rsidRDefault="00BE1BDF" w:rsidP="00FD7FDB"/>
                          <w:p w14:paraId="6393106D" w14:textId="77777777" w:rsidR="00BE1BDF" w:rsidRDefault="00BE1BDF" w:rsidP="00FD7FDB"/>
                          <w:p w14:paraId="6DCCE484" w14:textId="77777777" w:rsidR="00113A97" w:rsidRDefault="00113A97" w:rsidP="00FD7FDB"/>
                          <w:p w14:paraId="4630BDD4" w14:textId="77777777" w:rsidR="00113A97" w:rsidRDefault="00113A97" w:rsidP="00FD7FDB"/>
                          <w:p w14:paraId="73B9BD48" w14:textId="5CA124D4" w:rsidR="00B434D5" w:rsidRDefault="00B434D5" w:rsidP="00FD7FDB">
                            <w:r w:rsidRPr="0001162B">
                              <w:rPr>
                                <w:b/>
                                <w:bCs/>
                              </w:rPr>
                              <w:t>Custom Search 1:</w:t>
                            </w:r>
                            <w:r w:rsidR="008E02E1" w:rsidRPr="0001162B">
                              <w:rPr>
                                <w:b/>
                                <w:bCs/>
                              </w:rPr>
                              <w:tab/>
                            </w:r>
                            <w:r w:rsidR="008E02E1">
                              <w:tab/>
                            </w:r>
                            <w:r w:rsidR="008E02E1">
                              <w:tab/>
                            </w:r>
                            <w:r w:rsidR="008E02E1">
                              <w:tab/>
                            </w:r>
                            <w:r w:rsidRPr="0001162B">
                              <w:rPr>
                                <w:b/>
                                <w:bCs/>
                              </w:rPr>
                              <w:t>Custom Search 2:</w:t>
                            </w:r>
                          </w:p>
                          <w:p w14:paraId="3CD4E4A3" w14:textId="20D00267" w:rsidR="006F0983" w:rsidRPr="00FD7FDB" w:rsidRDefault="006F0983" w:rsidP="00FD7FD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Same as GBFS with adjustments to loop</w:t>
                            </w:r>
                            <w:r w:rsidR="00EC0F31">
                              <w:t>:</w:t>
                            </w:r>
                          </w:p>
                          <w:p w14:paraId="42B825E3" w14:textId="77777777" w:rsidR="00EE7DA6" w:rsidRDefault="00EE7DA6" w:rsidP="00FD7FDB">
                            <w:r>
                              <w:t>Uses depth first search but adjusts</w:t>
                            </w:r>
                          </w:p>
                          <w:p w14:paraId="3205120B" w14:textId="77777777" w:rsidR="002F012C" w:rsidRDefault="00EE7DA6" w:rsidP="00FD7FDB">
                            <w:r>
                              <w:t>the order of the graph</w:t>
                            </w:r>
                            <w:r w:rsidR="002F012C">
                              <w:t xml:space="preserve"> values</w:t>
                            </w:r>
                            <w:r>
                              <w:t xml:space="preserve"> using</w:t>
                            </w:r>
                          </w:p>
                          <w:p w14:paraId="1CA0B5E4" w14:textId="5A34B1F9" w:rsidR="00FD7FDB" w:rsidRPr="0037350B" w:rsidRDefault="00EE7DA6" w:rsidP="00FD7FDB">
                            <w:r>
                              <w:t>an</w:t>
                            </w:r>
                            <w:r w:rsidR="002F012C">
                              <w:t xml:space="preserve"> </w:t>
                            </w:r>
                            <w:r>
                              <w:t>external function</w:t>
                            </w:r>
                            <w:r w:rsidR="002F012C">
                              <w:t>.</w:t>
                            </w:r>
                            <w:r w:rsidR="00EC0F31">
                              <w:tab/>
                            </w:r>
                            <w:r w:rsidR="00EC0F31"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45B31" id="_x0000_s1033" type="#_x0000_t202" style="position:absolute;margin-left:0;margin-top:29.8pt;width:448.2pt;height:630pt;z-index:25165825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" fillcolor="#9bb5ba [1620]" strokecolor="#435b60 [3044]">
                <v:fill color2="#e1e8ea [500]" rotate="t" angle="180" colors="0 #bbc9cc;22938f #d0d9db;1 #edf1f1" focus="100%" type="gradient"/>
                <v:textbox>
                  <w:txbxContent>
                    <w:p w14:paraId="1FEB59B0" w14:textId="193328C5" w:rsidR="00E07644" w:rsidRPr="00E55AA1" w:rsidRDefault="00E07644" w:rsidP="00FD7FDB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</w:pPr>
                      <w:r w:rsidRPr="00E55AA1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Commonalities:</w:t>
                      </w:r>
                    </w:p>
                    <w:p w14:paraId="27A3E598" w14:textId="51C0BAD7" w:rsidR="00E07644" w:rsidRPr="00E07644" w:rsidRDefault="00E55AA1" w:rsidP="00E07644">
                      <w:r w:rsidRPr="00E55AA1">
                        <w:t xml:space="preserve">All search methods below </w:t>
                      </w:r>
                      <w:r w:rsidRPr="00E55AA1">
                        <w:t>return</w:t>
                      </w:r>
                      <w:r w:rsidRPr="00E55AA1">
                        <w:t xml:space="preserve"> a list with 2 values; the first containing a nested list of the path using the coordinates of the nodes (i.e. [(0, 1), (0, 2), (1, 2)]), and the second containing another nested list of all the nodes visited when attempting to find a path. Given a path cannot be found, the methods return a list of 2 nested lists,</w:t>
                      </w:r>
                      <w:r w:rsidR="00AE6E8F">
                        <w:t xml:space="preserve"> in</w:t>
                      </w:r>
                      <w:r w:rsidRPr="00E55AA1">
                        <w:t xml:space="preserve"> which both are empty. If the starting node given to any of these functions equal the end node, both nested lists will return the single starting node coordinate. Parameters include a graph where the values are the </w:t>
                      </w:r>
                      <w:r w:rsidRPr="00E55AA1">
                        <w:t>neighbors</w:t>
                      </w:r>
                      <w:r w:rsidRPr="00E55AA1">
                        <w:t xml:space="preserve"> of the key, a starting node, and </w:t>
                      </w:r>
                      <w:r w:rsidRPr="00E55AA1">
                        <w:t>an</w:t>
                      </w:r>
                      <w:r w:rsidRPr="00E55AA1">
                        <w:t xml:space="preserve"> end node.</w:t>
                      </w:r>
                    </w:p>
                    <w:p w14:paraId="3402D5AF" w14:textId="72A65BDB" w:rsidR="00B434D5" w:rsidRPr="000A5157" w:rsidRDefault="00FD7FDB" w:rsidP="00C3164B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2"/>
                          <w:szCs w:val="22"/>
                        </w:rPr>
                      </w:pPr>
                      <w:r w:rsidRPr="0001162B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Breadth First Search</w:t>
                      </w:r>
                      <w:r w:rsidR="00B434D5" w:rsidRPr="0001162B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:</w:t>
                      </w:r>
                      <w:r w:rsidR="000A5157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ab/>
                      </w:r>
                      <w:r w:rsidR="000A5157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ab/>
                      </w:r>
                      <w:r w:rsidR="000A5157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ab/>
                      </w:r>
                      <w:r w:rsidRPr="0001162B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Depth First Search</w:t>
                      </w:r>
                      <w:r w:rsidR="00B434D5" w:rsidRPr="0001162B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:</w:t>
                      </w:r>
                    </w:p>
                    <w:p w14:paraId="018833F4" w14:textId="6CD2CF78" w:rsidR="000A5157" w:rsidRDefault="000A5157" w:rsidP="00FD7FDB"/>
                    <w:p w14:paraId="08BF2248" w14:textId="77777777" w:rsidR="00F033FF" w:rsidRDefault="00F033FF" w:rsidP="00FD7FDB"/>
                    <w:p w14:paraId="17DA4FC7" w14:textId="77777777" w:rsidR="000A5157" w:rsidRDefault="000A5157" w:rsidP="00FD7FDB"/>
                    <w:p w14:paraId="2595AEC7" w14:textId="77777777" w:rsidR="00BE1BDF" w:rsidRDefault="00BE1BDF" w:rsidP="00FD7FDB"/>
                    <w:p w14:paraId="6ED3D12C" w14:textId="77777777" w:rsidR="00BE1BDF" w:rsidRDefault="00BE1BDF" w:rsidP="00FD7FDB"/>
                    <w:p w14:paraId="2E4D14F6" w14:textId="77777777" w:rsidR="00BE1BDF" w:rsidRDefault="00BE1BDF" w:rsidP="00FD7FDB"/>
                    <w:p w14:paraId="0A85DE37" w14:textId="77777777" w:rsidR="00BE1BDF" w:rsidRDefault="00BE1BDF" w:rsidP="00FD7FDB"/>
                    <w:p w14:paraId="489DC85F" w14:textId="77777777" w:rsidR="00BE1BDF" w:rsidRDefault="00BE1BDF" w:rsidP="00FD7FDB"/>
                    <w:p w14:paraId="4495F80F" w14:textId="77777777" w:rsidR="00BE1BDF" w:rsidRDefault="00BE1BDF" w:rsidP="00FD7FDB"/>
                    <w:p w14:paraId="04B07388" w14:textId="12DAB034" w:rsidR="008E02E1" w:rsidRDefault="00FD7FDB" w:rsidP="00FD7FDB">
                      <w:r w:rsidRPr="0001162B">
                        <w:rPr>
                          <w:b/>
                          <w:bCs/>
                        </w:rPr>
                        <w:t>Greedy Best First Search</w:t>
                      </w:r>
                      <w:r w:rsidR="00B434D5" w:rsidRPr="0001162B">
                        <w:rPr>
                          <w:b/>
                          <w:bCs/>
                        </w:rPr>
                        <w:t>:</w:t>
                      </w:r>
                      <w:r w:rsidR="00BE1BDF" w:rsidRPr="0001162B">
                        <w:rPr>
                          <w:b/>
                          <w:bCs/>
                        </w:rPr>
                        <w:tab/>
                      </w:r>
                      <w:r w:rsidR="00BE1BDF">
                        <w:tab/>
                      </w:r>
                      <w:r w:rsidRPr="0001162B">
                        <w:rPr>
                          <w:b/>
                          <w:bCs/>
                        </w:rPr>
                        <w:t>A Star Search</w:t>
                      </w:r>
                      <w:r w:rsidR="00B434D5" w:rsidRPr="0001162B">
                        <w:rPr>
                          <w:b/>
                          <w:bCs/>
                        </w:rPr>
                        <w:t>:</w:t>
                      </w:r>
                    </w:p>
                    <w:p w14:paraId="407EA5C9" w14:textId="77777777" w:rsidR="001D4FB4" w:rsidRDefault="00113A97" w:rsidP="00FD7FDB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20D29AC2" w14:textId="3AED6669" w:rsidR="00BE1BDF" w:rsidRDefault="00381FC3" w:rsidP="001D4FB4">
                      <w:pPr>
                        <w:ind w:left="3600" w:firstLine="720"/>
                      </w:pPr>
                      <w:r>
                        <w:t xml:space="preserve">Same as GBFS but the heuristic in line 2 </w:t>
                      </w:r>
                    </w:p>
                    <w:p w14:paraId="5B662A20" w14:textId="2CAECD01" w:rsidR="00381FC3" w:rsidRDefault="00381FC3" w:rsidP="00FD7FDB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and 11 </w:t>
                      </w:r>
                      <w:r w:rsidR="006353D6">
                        <w:t>adds the cost to move (separate</w:t>
                      </w:r>
                    </w:p>
                    <w:p w14:paraId="6DE7C54A" w14:textId="029D9EAD" w:rsidR="006353D6" w:rsidRDefault="006353D6" w:rsidP="00FD7FDB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function)</w:t>
                      </w:r>
                      <w:r w:rsidR="008E02E1">
                        <w:t xml:space="preserve"> as an additional cost</w:t>
                      </w:r>
                    </w:p>
                    <w:p w14:paraId="55FEC269" w14:textId="77777777" w:rsidR="00BE1BDF" w:rsidRDefault="00BE1BDF" w:rsidP="00FD7FDB"/>
                    <w:p w14:paraId="0EA79D8B" w14:textId="77777777" w:rsidR="00BE1BDF" w:rsidRDefault="00BE1BDF" w:rsidP="00FD7FDB"/>
                    <w:p w14:paraId="5706CE6F" w14:textId="77777777" w:rsidR="00BE1BDF" w:rsidRDefault="00BE1BDF" w:rsidP="00FD7FDB"/>
                    <w:p w14:paraId="6393106D" w14:textId="77777777" w:rsidR="00BE1BDF" w:rsidRDefault="00BE1BDF" w:rsidP="00FD7FDB"/>
                    <w:p w14:paraId="6DCCE484" w14:textId="77777777" w:rsidR="00113A97" w:rsidRDefault="00113A97" w:rsidP="00FD7FDB"/>
                    <w:p w14:paraId="4630BDD4" w14:textId="77777777" w:rsidR="00113A97" w:rsidRDefault="00113A97" w:rsidP="00FD7FDB"/>
                    <w:p w14:paraId="73B9BD48" w14:textId="5CA124D4" w:rsidR="00B434D5" w:rsidRDefault="00B434D5" w:rsidP="00FD7FDB">
                      <w:r w:rsidRPr="0001162B">
                        <w:rPr>
                          <w:b/>
                          <w:bCs/>
                        </w:rPr>
                        <w:t>Custom Search 1:</w:t>
                      </w:r>
                      <w:r w:rsidR="008E02E1" w:rsidRPr="0001162B">
                        <w:rPr>
                          <w:b/>
                          <w:bCs/>
                        </w:rPr>
                        <w:tab/>
                      </w:r>
                      <w:r w:rsidR="008E02E1">
                        <w:tab/>
                      </w:r>
                      <w:r w:rsidR="008E02E1">
                        <w:tab/>
                      </w:r>
                      <w:r w:rsidR="008E02E1">
                        <w:tab/>
                      </w:r>
                      <w:r w:rsidRPr="0001162B">
                        <w:rPr>
                          <w:b/>
                          <w:bCs/>
                        </w:rPr>
                        <w:t>Custom Search 2:</w:t>
                      </w:r>
                    </w:p>
                    <w:p w14:paraId="3CD4E4A3" w14:textId="20D00267" w:rsidR="006F0983" w:rsidRPr="00FD7FDB" w:rsidRDefault="006F0983" w:rsidP="00FD7FDB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Same as GBFS with adjustments to loop</w:t>
                      </w:r>
                      <w:r w:rsidR="00EC0F31">
                        <w:t>:</w:t>
                      </w:r>
                    </w:p>
                    <w:p w14:paraId="42B825E3" w14:textId="77777777" w:rsidR="00EE7DA6" w:rsidRDefault="00EE7DA6" w:rsidP="00FD7FDB">
                      <w:r>
                        <w:t>Uses depth first search but adjusts</w:t>
                      </w:r>
                    </w:p>
                    <w:p w14:paraId="3205120B" w14:textId="77777777" w:rsidR="002F012C" w:rsidRDefault="00EE7DA6" w:rsidP="00FD7FDB">
                      <w:r>
                        <w:t>the order of the graph</w:t>
                      </w:r>
                      <w:r w:rsidR="002F012C">
                        <w:t xml:space="preserve"> values</w:t>
                      </w:r>
                      <w:r>
                        <w:t xml:space="preserve"> using</w:t>
                      </w:r>
                    </w:p>
                    <w:p w14:paraId="1CA0B5E4" w14:textId="5A34B1F9" w:rsidR="00FD7FDB" w:rsidRPr="0037350B" w:rsidRDefault="00EE7DA6" w:rsidP="00FD7FDB">
                      <w:r>
                        <w:t>an</w:t>
                      </w:r>
                      <w:r w:rsidR="002F012C">
                        <w:t xml:space="preserve"> </w:t>
                      </w:r>
                      <w:r>
                        <w:t>external function</w:t>
                      </w:r>
                      <w:r w:rsidR="002F012C">
                        <w:t>.</w:t>
                      </w:r>
                      <w:r w:rsidR="00EC0F31">
                        <w:tab/>
                      </w:r>
                      <w:r w:rsidR="00EC0F31"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10CD249B" w14:textId="5D530194" w:rsidR="00EA53CD" w:rsidRDefault="00885EC1" w:rsidP="00EA53CD">
      <w:r>
        <w:rPr>
          <w:noProof/>
        </w:rPr>
        <w:lastRenderedPageBreak/>
        <w:drawing>
          <wp:anchor distT="0" distB="0" distL="114300" distR="114300" simplePos="0" relativeHeight="251658258" behindDoc="0" locked="0" layoutInCell="1" allowOverlap="1" wp14:anchorId="711DB810" wp14:editId="4A7AB9B2">
            <wp:simplePos x="0" y="0"/>
            <wp:positionH relativeFrom="margin">
              <wp:posOffset>716280</wp:posOffset>
            </wp:positionH>
            <wp:positionV relativeFrom="paragraph">
              <wp:posOffset>990600</wp:posOffset>
            </wp:positionV>
            <wp:extent cx="2361565" cy="1257300"/>
            <wp:effectExtent l="0" t="0" r="635" b="0"/>
            <wp:wrapSquare wrapText="bothSides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9" behindDoc="0" locked="0" layoutInCell="1" allowOverlap="1" wp14:anchorId="39D98AA3" wp14:editId="6ADE0940">
            <wp:simplePos x="0" y="0"/>
            <wp:positionH relativeFrom="margin">
              <wp:posOffset>715645</wp:posOffset>
            </wp:positionH>
            <wp:positionV relativeFrom="paragraph">
              <wp:posOffset>2529840</wp:posOffset>
            </wp:positionV>
            <wp:extent cx="2690495" cy="1409700"/>
            <wp:effectExtent l="0" t="0" r="0" b="0"/>
            <wp:wrapSquare wrapText="bothSides"/>
            <wp:docPr id="21" name="Picture 21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FDB">
        <w:rPr>
          <w:noProof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12CF4A50" wp14:editId="53B030C3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794760" cy="396240"/>
                <wp:effectExtent l="0" t="0" r="15240" b="2286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CF7F8C" w14:textId="0A6489A0" w:rsidR="00FD7FDB" w:rsidRPr="00AD7F86" w:rsidRDefault="00FD7FDB" w:rsidP="00FD7FDB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Implementation</w:t>
                            </w:r>
                            <w:r w:rsidR="00283A95">
                              <w:rPr>
                                <w:sz w:val="36"/>
                                <w:szCs w:val="36"/>
                                <w:lang w:val="en-AU"/>
                              </w:rPr>
                              <w:t xml:space="preserve"> (</w:t>
                            </w:r>
                            <w:r w:rsidR="00BE6619">
                              <w:rPr>
                                <w:sz w:val="36"/>
                                <w:szCs w:val="36"/>
                                <w:lang w:val="en-AU"/>
                              </w:rPr>
                              <w:t>Utilit</w:t>
                            </w:r>
                            <w:r w:rsidR="005E4509">
                              <w:rPr>
                                <w:sz w:val="36"/>
                                <w:szCs w:val="36"/>
                                <w:lang w:val="en-AU"/>
                              </w:rPr>
                              <w:t>ies</w:t>
                            </w:r>
                            <w:r w:rsidR="00283A95">
                              <w:rPr>
                                <w:sz w:val="36"/>
                                <w:szCs w:val="36"/>
                                <w:lang w:val="en-AU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F4A50" id="_x0000_s1034" type="#_x0000_t202" style="position:absolute;margin-left:0;margin-top:0;width:298.8pt;height:31.2pt;z-index:25165825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" fillcolor="white [3201]" strokecolor="#476166 [3204]" strokeweight="2pt">
                <v:textbox>
                  <w:txbxContent>
                    <w:p w14:paraId="0DCF7F8C" w14:textId="0A6489A0" w:rsidR="00FD7FDB" w:rsidRPr="00AD7F86" w:rsidRDefault="00FD7FDB" w:rsidP="00FD7FDB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Implementation</w:t>
                      </w:r>
                      <w:r w:rsidR="00283A95">
                        <w:rPr>
                          <w:sz w:val="36"/>
                          <w:szCs w:val="36"/>
                          <w:lang w:val="en-AU"/>
                        </w:rPr>
                        <w:t xml:space="preserve"> (</w:t>
                      </w:r>
                      <w:r w:rsidR="00BE6619">
                        <w:rPr>
                          <w:sz w:val="36"/>
                          <w:szCs w:val="36"/>
                          <w:lang w:val="en-AU"/>
                        </w:rPr>
                        <w:t>Utilit</w:t>
                      </w:r>
                      <w:r w:rsidR="005E4509">
                        <w:rPr>
                          <w:sz w:val="36"/>
                          <w:szCs w:val="36"/>
                          <w:lang w:val="en-AU"/>
                        </w:rPr>
                        <w:t>ies</w:t>
                      </w:r>
                      <w:r w:rsidR="00283A95">
                        <w:rPr>
                          <w:sz w:val="36"/>
                          <w:szCs w:val="36"/>
                          <w:lang w:val="en-AU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EFFC70" w14:textId="34A26E71" w:rsidR="009174F3" w:rsidRPr="009174F3" w:rsidRDefault="009174F3" w:rsidP="009174F3"/>
    <w:p w14:paraId="5F3DF265" w14:textId="77777777" w:rsidR="009174F3" w:rsidRPr="009174F3" w:rsidRDefault="009174F3" w:rsidP="009174F3"/>
    <w:p w14:paraId="3133D0B6" w14:textId="334B51ED" w:rsidR="009174F3" w:rsidRPr="009174F3" w:rsidRDefault="00E47367" w:rsidP="009174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786C3134" wp14:editId="5A7908CE">
                <wp:simplePos x="0" y="0"/>
                <wp:positionH relativeFrom="margin">
                  <wp:posOffset>571500</wp:posOffset>
                </wp:positionH>
                <wp:positionV relativeFrom="paragraph">
                  <wp:posOffset>29210</wp:posOffset>
                </wp:positionV>
                <wp:extent cx="5692140" cy="7856220"/>
                <wp:effectExtent l="0" t="0" r="22860" b="1143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8562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CEB21F" w14:textId="684DA289" w:rsidR="00031B69" w:rsidRPr="006E07DF" w:rsidRDefault="00B5394E" w:rsidP="00031B69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E07DF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Convert Points to Moves</w:t>
                            </w:r>
                            <w:r w:rsidR="00031B69" w:rsidRPr="006E07DF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0323A8B4" w14:textId="77777777" w:rsidR="00031B69" w:rsidRDefault="00031B69" w:rsidP="0001162B"/>
                          <w:p w14:paraId="7DCA7E75" w14:textId="77777777" w:rsidR="00031B69" w:rsidRDefault="00031B69" w:rsidP="0001162B"/>
                          <w:p w14:paraId="429749E2" w14:textId="77777777" w:rsidR="00031B69" w:rsidRDefault="00031B69" w:rsidP="0001162B"/>
                          <w:p w14:paraId="5A6E21D1" w14:textId="77777777" w:rsidR="00031B69" w:rsidRDefault="00031B69" w:rsidP="0001162B"/>
                          <w:p w14:paraId="791BB9F7" w14:textId="77777777" w:rsidR="00031B69" w:rsidRDefault="00031B69" w:rsidP="0001162B"/>
                          <w:p w14:paraId="7A3607E3" w14:textId="77777777" w:rsidR="00031B69" w:rsidRDefault="00031B69" w:rsidP="0001162B"/>
                          <w:p w14:paraId="40684612" w14:textId="77777777" w:rsidR="00031B69" w:rsidRDefault="00031B69" w:rsidP="0001162B"/>
                          <w:p w14:paraId="07E4F818" w14:textId="77777777" w:rsidR="00031B69" w:rsidRPr="006E07DF" w:rsidRDefault="00031B69" w:rsidP="0001162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E43B98E" w14:textId="7B550670" w:rsidR="0001162B" w:rsidRPr="006E07DF" w:rsidRDefault="00D33148" w:rsidP="0001162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E07DF">
                              <w:rPr>
                                <w:b/>
                                <w:bCs/>
                              </w:rPr>
                              <w:t>Order Graph</w:t>
                            </w:r>
                            <w:r w:rsidR="00031B69" w:rsidRPr="006E07DF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04E15753" w14:textId="77777777" w:rsidR="00876786" w:rsidRDefault="00876786" w:rsidP="0001162B"/>
                          <w:p w14:paraId="6ED2D0EB" w14:textId="77777777" w:rsidR="00876786" w:rsidRDefault="00876786" w:rsidP="0001162B"/>
                          <w:p w14:paraId="77682C4B" w14:textId="77777777" w:rsidR="00876786" w:rsidRDefault="00876786" w:rsidP="0001162B"/>
                          <w:p w14:paraId="4A087381" w14:textId="77777777" w:rsidR="00876786" w:rsidRDefault="00876786" w:rsidP="0001162B"/>
                          <w:p w14:paraId="67E8040B" w14:textId="77777777" w:rsidR="00876786" w:rsidRDefault="00876786" w:rsidP="0001162B"/>
                          <w:p w14:paraId="744D14AF" w14:textId="77777777" w:rsidR="00876786" w:rsidRDefault="00876786" w:rsidP="0001162B"/>
                          <w:p w14:paraId="593592B5" w14:textId="77777777" w:rsidR="00885EC1" w:rsidRDefault="00885EC1" w:rsidP="0001162B"/>
                          <w:p w14:paraId="6F6439C6" w14:textId="77777777" w:rsidR="00885EC1" w:rsidRDefault="00885EC1" w:rsidP="0001162B"/>
                          <w:p w14:paraId="47B28030" w14:textId="77777777" w:rsidR="00885EC1" w:rsidRPr="006E07DF" w:rsidRDefault="00885EC1" w:rsidP="0001162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290C5B9" w14:textId="73095298" w:rsidR="00D33148" w:rsidRPr="006E07DF" w:rsidRDefault="00BE6619" w:rsidP="0001162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E07DF">
                              <w:rPr>
                                <w:b/>
                                <w:bCs/>
                              </w:rPr>
                              <w:t>Cost to Reach Goal</w:t>
                            </w:r>
                            <w:r w:rsidR="00031B69" w:rsidRPr="006E07DF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3D2CC2ED" w14:textId="77777777" w:rsidR="005749E1" w:rsidRDefault="005749E1" w:rsidP="0001162B"/>
                          <w:p w14:paraId="7922F88C" w14:textId="77777777" w:rsidR="005749E1" w:rsidRDefault="005749E1" w:rsidP="0001162B"/>
                          <w:p w14:paraId="783E92A8" w14:textId="77777777" w:rsidR="005749E1" w:rsidRDefault="005749E1" w:rsidP="0001162B"/>
                          <w:p w14:paraId="2D33579C" w14:textId="77777777" w:rsidR="005749E1" w:rsidRDefault="005749E1" w:rsidP="0001162B"/>
                          <w:p w14:paraId="4EA9B57E" w14:textId="0E90F0EB" w:rsidR="00BE6619" w:rsidRPr="006E07DF" w:rsidRDefault="00BE6619" w:rsidP="0001162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E07DF">
                              <w:rPr>
                                <w:b/>
                                <w:bCs/>
                              </w:rPr>
                              <w:t>Cost to Move</w:t>
                            </w:r>
                            <w:r w:rsidR="00031B69" w:rsidRPr="006E07DF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2EBD591C" w14:textId="77777777" w:rsidR="00964075" w:rsidRDefault="00964075" w:rsidP="0001162B"/>
                          <w:p w14:paraId="3CDE8251" w14:textId="77777777" w:rsidR="00964075" w:rsidRDefault="00964075" w:rsidP="0001162B"/>
                          <w:p w14:paraId="38BFEDDB" w14:textId="77777777" w:rsidR="00964075" w:rsidRDefault="00964075" w:rsidP="0001162B"/>
                          <w:p w14:paraId="564F0842" w14:textId="77777777" w:rsidR="00964075" w:rsidRDefault="00964075" w:rsidP="0001162B"/>
                          <w:p w14:paraId="6AFE6BBA" w14:textId="77777777" w:rsidR="00964075" w:rsidRDefault="00964075" w:rsidP="0001162B"/>
                          <w:p w14:paraId="361DC0D5" w14:textId="77777777" w:rsidR="00964075" w:rsidRDefault="00964075" w:rsidP="0001162B"/>
                          <w:p w14:paraId="7F67760D" w14:textId="77777777" w:rsidR="00964075" w:rsidRDefault="00964075" w:rsidP="0001162B"/>
                          <w:p w14:paraId="1AFB1066" w14:textId="77777777" w:rsidR="00964075" w:rsidRDefault="00964075" w:rsidP="0001162B"/>
                          <w:p w14:paraId="79271695" w14:textId="77777777" w:rsidR="00964075" w:rsidRDefault="00964075" w:rsidP="0001162B"/>
                          <w:p w14:paraId="185B6F64" w14:textId="77777777" w:rsidR="00964075" w:rsidRDefault="00964075" w:rsidP="0001162B"/>
                          <w:p w14:paraId="646D8D8B" w14:textId="6B9A4524" w:rsidR="00BE6619" w:rsidRPr="006E07DF" w:rsidRDefault="00BE6619" w:rsidP="0001162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E07DF">
                              <w:rPr>
                                <w:b/>
                                <w:bCs/>
                              </w:rPr>
                              <w:t>Back trace</w:t>
                            </w:r>
                            <w:r w:rsidR="00031B69" w:rsidRPr="006E07DF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569BE7E6" w14:textId="77777777" w:rsidR="00B5394E" w:rsidRPr="00B5394E" w:rsidRDefault="00B5394E" w:rsidP="00B5394E"/>
                          <w:p w14:paraId="71680EF9" w14:textId="48833CFB" w:rsidR="00283A95" w:rsidRPr="002D0239" w:rsidRDefault="00283A95" w:rsidP="00283A95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br w:type="textWrapping" w:clear="all"/>
                            </w:r>
                            <w:r w:rsidR="004643DD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25311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729A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C3134" id="_x0000_s1035" type="#_x0000_t202" style="position:absolute;margin-left:45pt;margin-top:2.3pt;width:448.2pt;height:618.6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" fillcolor="#476166 [3204]" strokecolor="#233032 [1604]" strokeweight="2pt">
                <v:textbox>
                  <w:txbxContent>
                    <w:p w14:paraId="4BCEB21F" w14:textId="684DA289" w:rsidR="00031B69" w:rsidRPr="006E07DF" w:rsidRDefault="00B5394E" w:rsidP="00031B69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</w:pPr>
                      <w:r w:rsidRPr="006E07DF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Convert Points to Moves</w:t>
                      </w:r>
                      <w:r w:rsidR="00031B69" w:rsidRPr="006E07DF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:</w:t>
                      </w:r>
                    </w:p>
                    <w:p w14:paraId="0323A8B4" w14:textId="77777777" w:rsidR="00031B69" w:rsidRDefault="00031B69" w:rsidP="0001162B"/>
                    <w:p w14:paraId="7DCA7E75" w14:textId="77777777" w:rsidR="00031B69" w:rsidRDefault="00031B69" w:rsidP="0001162B"/>
                    <w:p w14:paraId="429749E2" w14:textId="77777777" w:rsidR="00031B69" w:rsidRDefault="00031B69" w:rsidP="0001162B"/>
                    <w:p w14:paraId="5A6E21D1" w14:textId="77777777" w:rsidR="00031B69" w:rsidRDefault="00031B69" w:rsidP="0001162B"/>
                    <w:p w14:paraId="791BB9F7" w14:textId="77777777" w:rsidR="00031B69" w:rsidRDefault="00031B69" w:rsidP="0001162B"/>
                    <w:p w14:paraId="7A3607E3" w14:textId="77777777" w:rsidR="00031B69" w:rsidRDefault="00031B69" w:rsidP="0001162B"/>
                    <w:p w14:paraId="40684612" w14:textId="77777777" w:rsidR="00031B69" w:rsidRDefault="00031B69" w:rsidP="0001162B"/>
                    <w:p w14:paraId="07E4F818" w14:textId="77777777" w:rsidR="00031B69" w:rsidRPr="006E07DF" w:rsidRDefault="00031B69" w:rsidP="0001162B">
                      <w:pPr>
                        <w:rPr>
                          <w:b/>
                          <w:bCs/>
                        </w:rPr>
                      </w:pPr>
                    </w:p>
                    <w:p w14:paraId="0E43B98E" w14:textId="7B550670" w:rsidR="0001162B" w:rsidRPr="006E07DF" w:rsidRDefault="00D33148" w:rsidP="0001162B">
                      <w:pPr>
                        <w:rPr>
                          <w:b/>
                          <w:bCs/>
                        </w:rPr>
                      </w:pPr>
                      <w:r w:rsidRPr="006E07DF">
                        <w:rPr>
                          <w:b/>
                          <w:bCs/>
                        </w:rPr>
                        <w:t>Order Graph</w:t>
                      </w:r>
                      <w:r w:rsidR="00031B69" w:rsidRPr="006E07DF">
                        <w:rPr>
                          <w:b/>
                          <w:bCs/>
                        </w:rPr>
                        <w:t>:</w:t>
                      </w:r>
                    </w:p>
                    <w:p w14:paraId="04E15753" w14:textId="77777777" w:rsidR="00876786" w:rsidRDefault="00876786" w:rsidP="0001162B"/>
                    <w:p w14:paraId="6ED2D0EB" w14:textId="77777777" w:rsidR="00876786" w:rsidRDefault="00876786" w:rsidP="0001162B"/>
                    <w:p w14:paraId="77682C4B" w14:textId="77777777" w:rsidR="00876786" w:rsidRDefault="00876786" w:rsidP="0001162B"/>
                    <w:p w14:paraId="4A087381" w14:textId="77777777" w:rsidR="00876786" w:rsidRDefault="00876786" w:rsidP="0001162B"/>
                    <w:p w14:paraId="67E8040B" w14:textId="77777777" w:rsidR="00876786" w:rsidRDefault="00876786" w:rsidP="0001162B"/>
                    <w:p w14:paraId="744D14AF" w14:textId="77777777" w:rsidR="00876786" w:rsidRDefault="00876786" w:rsidP="0001162B"/>
                    <w:p w14:paraId="593592B5" w14:textId="77777777" w:rsidR="00885EC1" w:rsidRDefault="00885EC1" w:rsidP="0001162B"/>
                    <w:p w14:paraId="6F6439C6" w14:textId="77777777" w:rsidR="00885EC1" w:rsidRDefault="00885EC1" w:rsidP="0001162B"/>
                    <w:p w14:paraId="47B28030" w14:textId="77777777" w:rsidR="00885EC1" w:rsidRPr="006E07DF" w:rsidRDefault="00885EC1" w:rsidP="0001162B">
                      <w:pPr>
                        <w:rPr>
                          <w:b/>
                          <w:bCs/>
                        </w:rPr>
                      </w:pPr>
                    </w:p>
                    <w:p w14:paraId="4290C5B9" w14:textId="73095298" w:rsidR="00D33148" w:rsidRPr="006E07DF" w:rsidRDefault="00BE6619" w:rsidP="0001162B">
                      <w:pPr>
                        <w:rPr>
                          <w:b/>
                          <w:bCs/>
                        </w:rPr>
                      </w:pPr>
                      <w:r w:rsidRPr="006E07DF">
                        <w:rPr>
                          <w:b/>
                          <w:bCs/>
                        </w:rPr>
                        <w:t>Cost to Reach Goal</w:t>
                      </w:r>
                      <w:r w:rsidR="00031B69" w:rsidRPr="006E07DF">
                        <w:rPr>
                          <w:b/>
                          <w:bCs/>
                        </w:rPr>
                        <w:t>:</w:t>
                      </w:r>
                    </w:p>
                    <w:p w14:paraId="3D2CC2ED" w14:textId="77777777" w:rsidR="005749E1" w:rsidRDefault="005749E1" w:rsidP="0001162B"/>
                    <w:p w14:paraId="7922F88C" w14:textId="77777777" w:rsidR="005749E1" w:rsidRDefault="005749E1" w:rsidP="0001162B"/>
                    <w:p w14:paraId="783E92A8" w14:textId="77777777" w:rsidR="005749E1" w:rsidRDefault="005749E1" w:rsidP="0001162B"/>
                    <w:p w14:paraId="2D33579C" w14:textId="77777777" w:rsidR="005749E1" w:rsidRDefault="005749E1" w:rsidP="0001162B"/>
                    <w:p w14:paraId="4EA9B57E" w14:textId="0E90F0EB" w:rsidR="00BE6619" w:rsidRPr="006E07DF" w:rsidRDefault="00BE6619" w:rsidP="0001162B">
                      <w:pPr>
                        <w:rPr>
                          <w:b/>
                          <w:bCs/>
                        </w:rPr>
                      </w:pPr>
                      <w:r w:rsidRPr="006E07DF">
                        <w:rPr>
                          <w:b/>
                          <w:bCs/>
                        </w:rPr>
                        <w:t>Cost to Move</w:t>
                      </w:r>
                      <w:r w:rsidR="00031B69" w:rsidRPr="006E07DF">
                        <w:rPr>
                          <w:b/>
                          <w:bCs/>
                        </w:rPr>
                        <w:t>:</w:t>
                      </w:r>
                    </w:p>
                    <w:p w14:paraId="2EBD591C" w14:textId="77777777" w:rsidR="00964075" w:rsidRDefault="00964075" w:rsidP="0001162B"/>
                    <w:p w14:paraId="3CDE8251" w14:textId="77777777" w:rsidR="00964075" w:rsidRDefault="00964075" w:rsidP="0001162B"/>
                    <w:p w14:paraId="38BFEDDB" w14:textId="77777777" w:rsidR="00964075" w:rsidRDefault="00964075" w:rsidP="0001162B"/>
                    <w:p w14:paraId="564F0842" w14:textId="77777777" w:rsidR="00964075" w:rsidRDefault="00964075" w:rsidP="0001162B"/>
                    <w:p w14:paraId="6AFE6BBA" w14:textId="77777777" w:rsidR="00964075" w:rsidRDefault="00964075" w:rsidP="0001162B"/>
                    <w:p w14:paraId="361DC0D5" w14:textId="77777777" w:rsidR="00964075" w:rsidRDefault="00964075" w:rsidP="0001162B"/>
                    <w:p w14:paraId="7F67760D" w14:textId="77777777" w:rsidR="00964075" w:rsidRDefault="00964075" w:rsidP="0001162B"/>
                    <w:p w14:paraId="1AFB1066" w14:textId="77777777" w:rsidR="00964075" w:rsidRDefault="00964075" w:rsidP="0001162B"/>
                    <w:p w14:paraId="79271695" w14:textId="77777777" w:rsidR="00964075" w:rsidRDefault="00964075" w:rsidP="0001162B"/>
                    <w:p w14:paraId="185B6F64" w14:textId="77777777" w:rsidR="00964075" w:rsidRDefault="00964075" w:rsidP="0001162B"/>
                    <w:p w14:paraId="646D8D8B" w14:textId="6B9A4524" w:rsidR="00BE6619" w:rsidRPr="006E07DF" w:rsidRDefault="00BE6619" w:rsidP="0001162B">
                      <w:pPr>
                        <w:rPr>
                          <w:b/>
                          <w:bCs/>
                        </w:rPr>
                      </w:pPr>
                      <w:r w:rsidRPr="006E07DF">
                        <w:rPr>
                          <w:b/>
                          <w:bCs/>
                        </w:rPr>
                        <w:t>Back trace</w:t>
                      </w:r>
                      <w:r w:rsidR="00031B69" w:rsidRPr="006E07DF">
                        <w:rPr>
                          <w:b/>
                          <w:bCs/>
                        </w:rPr>
                        <w:t>:</w:t>
                      </w:r>
                    </w:p>
                    <w:p w14:paraId="569BE7E6" w14:textId="77777777" w:rsidR="00B5394E" w:rsidRPr="00B5394E" w:rsidRDefault="00B5394E" w:rsidP="00B5394E"/>
                    <w:p w14:paraId="71680EF9" w14:textId="48833CFB" w:rsidR="00283A95" w:rsidRPr="002D0239" w:rsidRDefault="00283A95" w:rsidP="00283A95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br w:type="textWrapping" w:clear="all"/>
                      </w:r>
                      <w:r w:rsidR="004643DD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225311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6729A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892816" w14:textId="77777777" w:rsidR="009174F3" w:rsidRPr="009174F3" w:rsidRDefault="009174F3" w:rsidP="009174F3"/>
    <w:p w14:paraId="513AFFFE" w14:textId="77777777" w:rsidR="009174F3" w:rsidRPr="009174F3" w:rsidRDefault="009174F3" w:rsidP="009174F3"/>
    <w:p w14:paraId="257EF991" w14:textId="3434BBD9" w:rsidR="009174F3" w:rsidRPr="009174F3" w:rsidRDefault="009174F3" w:rsidP="009174F3"/>
    <w:p w14:paraId="0AB98676" w14:textId="7863343C" w:rsidR="009174F3" w:rsidRPr="009174F3" w:rsidRDefault="009174F3" w:rsidP="009174F3"/>
    <w:p w14:paraId="55B50CBA" w14:textId="77777777" w:rsidR="009174F3" w:rsidRPr="009174F3" w:rsidRDefault="009174F3" w:rsidP="009174F3"/>
    <w:p w14:paraId="6CD63506" w14:textId="77777777" w:rsidR="009174F3" w:rsidRPr="009174F3" w:rsidRDefault="009174F3" w:rsidP="009174F3"/>
    <w:p w14:paraId="1EB1A4FF" w14:textId="77777777" w:rsidR="009174F3" w:rsidRPr="009174F3" w:rsidRDefault="009174F3" w:rsidP="009174F3"/>
    <w:p w14:paraId="2821A177" w14:textId="77777777" w:rsidR="009174F3" w:rsidRPr="009174F3" w:rsidRDefault="009174F3" w:rsidP="009174F3"/>
    <w:p w14:paraId="76F81147" w14:textId="39BD9D47" w:rsidR="009174F3" w:rsidRPr="009174F3" w:rsidRDefault="009174F3" w:rsidP="009174F3"/>
    <w:p w14:paraId="3244CD43" w14:textId="77777777" w:rsidR="009174F3" w:rsidRPr="009174F3" w:rsidRDefault="009174F3" w:rsidP="009174F3"/>
    <w:p w14:paraId="0E35E3EA" w14:textId="77777777" w:rsidR="009174F3" w:rsidRPr="009174F3" w:rsidRDefault="009174F3" w:rsidP="009174F3"/>
    <w:p w14:paraId="5F050666" w14:textId="77777777" w:rsidR="009174F3" w:rsidRPr="009174F3" w:rsidRDefault="009174F3" w:rsidP="009174F3"/>
    <w:p w14:paraId="70AFDADD" w14:textId="0AB34EC8" w:rsidR="009174F3" w:rsidRPr="009174F3" w:rsidRDefault="009174F3" w:rsidP="009174F3"/>
    <w:p w14:paraId="44536005" w14:textId="77777777" w:rsidR="009174F3" w:rsidRPr="009174F3" w:rsidRDefault="009174F3" w:rsidP="009174F3"/>
    <w:p w14:paraId="48900347" w14:textId="77777777" w:rsidR="009174F3" w:rsidRPr="009174F3" w:rsidRDefault="009174F3" w:rsidP="009174F3"/>
    <w:p w14:paraId="7981A5A1" w14:textId="77777777" w:rsidR="009174F3" w:rsidRPr="009174F3" w:rsidRDefault="009174F3" w:rsidP="009174F3"/>
    <w:p w14:paraId="32DA26CE" w14:textId="0E66A72E" w:rsidR="009174F3" w:rsidRPr="009174F3" w:rsidRDefault="009174F3" w:rsidP="009174F3"/>
    <w:p w14:paraId="4B3E7D13" w14:textId="0E500242" w:rsidR="009174F3" w:rsidRPr="009174F3" w:rsidRDefault="009174F3" w:rsidP="009174F3"/>
    <w:p w14:paraId="3C26AAC4" w14:textId="5BABA51D" w:rsidR="009174F3" w:rsidRPr="009174F3" w:rsidRDefault="009174F3" w:rsidP="009174F3"/>
    <w:p w14:paraId="5AAFDB8B" w14:textId="77777777" w:rsidR="009174F3" w:rsidRPr="009174F3" w:rsidRDefault="009174F3" w:rsidP="009174F3"/>
    <w:p w14:paraId="683BAC40" w14:textId="5EE2D668" w:rsidR="009174F3" w:rsidRPr="009174F3" w:rsidRDefault="005749E1" w:rsidP="009174F3">
      <w:r>
        <w:rPr>
          <w:noProof/>
        </w:rPr>
        <w:drawing>
          <wp:anchor distT="0" distB="0" distL="114300" distR="114300" simplePos="0" relativeHeight="251658260" behindDoc="0" locked="0" layoutInCell="1" allowOverlap="1" wp14:anchorId="76CF83BF" wp14:editId="4E76A9C8">
            <wp:simplePos x="0" y="0"/>
            <wp:positionH relativeFrom="margin">
              <wp:posOffset>685800</wp:posOffset>
            </wp:positionH>
            <wp:positionV relativeFrom="paragraph">
              <wp:posOffset>80645</wp:posOffset>
            </wp:positionV>
            <wp:extent cx="1783080" cy="653415"/>
            <wp:effectExtent l="0" t="0" r="7620" b="0"/>
            <wp:wrapSquare wrapText="bothSides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1EC25" w14:textId="5252B0D1" w:rsidR="009174F3" w:rsidRPr="009174F3" w:rsidRDefault="009174F3" w:rsidP="009174F3"/>
    <w:p w14:paraId="298641B2" w14:textId="33119692" w:rsidR="009174F3" w:rsidRPr="009174F3" w:rsidRDefault="009174F3" w:rsidP="009174F3"/>
    <w:p w14:paraId="0D6421F0" w14:textId="33282B63" w:rsidR="009174F3" w:rsidRPr="009174F3" w:rsidRDefault="009174F3" w:rsidP="009174F3"/>
    <w:p w14:paraId="41FA0E3A" w14:textId="11F65477" w:rsidR="009174F3" w:rsidRPr="009174F3" w:rsidRDefault="009174F3" w:rsidP="009174F3"/>
    <w:p w14:paraId="7EBFAC9C" w14:textId="3F484453" w:rsidR="009174F3" w:rsidRPr="009174F3" w:rsidRDefault="00964075" w:rsidP="009174F3">
      <w:r>
        <w:rPr>
          <w:noProof/>
        </w:rPr>
        <w:drawing>
          <wp:anchor distT="0" distB="0" distL="114300" distR="114300" simplePos="0" relativeHeight="251658261" behindDoc="0" locked="0" layoutInCell="1" allowOverlap="1" wp14:anchorId="551E839D" wp14:editId="14ACCDA5">
            <wp:simplePos x="0" y="0"/>
            <wp:positionH relativeFrom="margin">
              <wp:posOffset>693420</wp:posOffset>
            </wp:positionH>
            <wp:positionV relativeFrom="paragraph">
              <wp:posOffset>90805</wp:posOffset>
            </wp:positionV>
            <wp:extent cx="2171700" cy="1673225"/>
            <wp:effectExtent l="0" t="0" r="0" b="3175"/>
            <wp:wrapSquare wrapText="bothSides"/>
            <wp:docPr id="23" name="Picture 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1EEAE" w14:textId="77777777" w:rsidR="009174F3" w:rsidRPr="009174F3" w:rsidRDefault="009174F3" w:rsidP="009174F3"/>
    <w:p w14:paraId="046B8465" w14:textId="5EA37F24" w:rsidR="009174F3" w:rsidRPr="009174F3" w:rsidRDefault="009174F3" w:rsidP="009174F3"/>
    <w:p w14:paraId="6B0F0293" w14:textId="77777777" w:rsidR="009174F3" w:rsidRPr="009174F3" w:rsidRDefault="009174F3" w:rsidP="009174F3"/>
    <w:p w14:paraId="49A05AD9" w14:textId="77777777" w:rsidR="009174F3" w:rsidRPr="009174F3" w:rsidRDefault="009174F3" w:rsidP="009174F3"/>
    <w:p w14:paraId="0E5303A2" w14:textId="77777777" w:rsidR="009174F3" w:rsidRPr="009174F3" w:rsidRDefault="009174F3" w:rsidP="009174F3"/>
    <w:p w14:paraId="3B58E60F" w14:textId="199D7EF0" w:rsidR="009174F3" w:rsidRPr="009174F3" w:rsidRDefault="009174F3" w:rsidP="009174F3"/>
    <w:p w14:paraId="7E8ED9F6" w14:textId="77777777" w:rsidR="009174F3" w:rsidRPr="009174F3" w:rsidRDefault="009174F3" w:rsidP="009174F3"/>
    <w:p w14:paraId="1DCD43D4" w14:textId="77777777" w:rsidR="009174F3" w:rsidRPr="009174F3" w:rsidRDefault="009174F3" w:rsidP="009174F3"/>
    <w:p w14:paraId="011F8D4E" w14:textId="77777777" w:rsidR="009174F3" w:rsidRDefault="009174F3" w:rsidP="009174F3"/>
    <w:p w14:paraId="6FC41E50" w14:textId="22CD81A3" w:rsidR="009174F3" w:rsidRPr="009174F3" w:rsidRDefault="009174F3" w:rsidP="009174F3"/>
    <w:p w14:paraId="14B0F6CD" w14:textId="25F9C515" w:rsidR="009174F3" w:rsidRDefault="006E07DF" w:rsidP="009174F3">
      <w:r>
        <w:rPr>
          <w:noProof/>
        </w:rPr>
        <w:drawing>
          <wp:anchor distT="0" distB="0" distL="114300" distR="114300" simplePos="0" relativeHeight="251658262" behindDoc="0" locked="0" layoutInCell="1" allowOverlap="1" wp14:anchorId="0DC91777" wp14:editId="503AD478">
            <wp:simplePos x="0" y="0"/>
            <wp:positionH relativeFrom="margin">
              <wp:posOffset>685800</wp:posOffset>
            </wp:positionH>
            <wp:positionV relativeFrom="paragraph">
              <wp:posOffset>106680</wp:posOffset>
            </wp:positionV>
            <wp:extent cx="1935480" cy="1169670"/>
            <wp:effectExtent l="0" t="0" r="7620" b="0"/>
            <wp:wrapSquare wrapText="bothSides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A93E3" w14:textId="05CDFCB7" w:rsidR="004C14BF" w:rsidRDefault="009174F3" w:rsidP="009174F3">
      <w:pPr>
        <w:tabs>
          <w:tab w:val="left" w:pos="7896"/>
        </w:tabs>
      </w:pPr>
      <w:r>
        <w:tab/>
      </w:r>
    </w:p>
    <w:p w14:paraId="4A64ADE7" w14:textId="22493B17" w:rsidR="004C14BF" w:rsidRDefault="004C14BF">
      <w:r>
        <w:br w:type="page"/>
      </w:r>
    </w:p>
    <w:p w14:paraId="640DF071" w14:textId="06DD3361" w:rsidR="004C14BF" w:rsidRDefault="00AA5061" w:rsidP="009174F3">
      <w:pPr>
        <w:tabs>
          <w:tab w:val="left" w:pos="7896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63" behindDoc="0" locked="0" layoutInCell="1" allowOverlap="1" wp14:anchorId="2E8E76FC" wp14:editId="6F08B7F3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794760" cy="396240"/>
                <wp:effectExtent l="0" t="0" r="15240" b="2286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A057D" w14:textId="114C3370" w:rsidR="00AA5061" w:rsidRPr="00AD7F86" w:rsidRDefault="00AA5061" w:rsidP="00AA5061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Features/Bugs/Missing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E76FC" id="_x0000_s1036" type="#_x0000_t202" style="position:absolute;margin-left:0;margin-top:0;width:298.8pt;height:31.2pt;z-index:251658263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" fillcolor="white [3201]" strokecolor="#476166 [3204]" strokeweight="2pt">
                <v:textbox>
                  <w:txbxContent>
                    <w:p w14:paraId="1F1A057D" w14:textId="114C3370" w:rsidR="00AA5061" w:rsidRPr="00AD7F86" w:rsidRDefault="00AA5061" w:rsidP="00AA5061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Features/Bugs/Missing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2A244F" w14:textId="1E531975" w:rsidR="004C14BF" w:rsidRDefault="00556D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4" behindDoc="0" locked="0" layoutInCell="1" allowOverlap="1" wp14:anchorId="75045C71" wp14:editId="05F500E3">
                <wp:simplePos x="0" y="0"/>
                <wp:positionH relativeFrom="margin">
                  <wp:align>center</wp:align>
                </wp:positionH>
                <wp:positionV relativeFrom="paragraph">
                  <wp:posOffset>497205</wp:posOffset>
                </wp:positionV>
                <wp:extent cx="5692140" cy="7444740"/>
                <wp:effectExtent l="0" t="0" r="22860" b="2286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4447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12C1B3" w14:textId="28F879EF" w:rsidR="00556D91" w:rsidRDefault="00FE178B" w:rsidP="001251D5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Program can read data from a text file </w:t>
                            </w:r>
                          </w:p>
                          <w:p w14:paraId="7DC3B206" w14:textId="77777777" w:rsidR="005929EC" w:rsidRPr="005929EC" w:rsidRDefault="005929EC" w:rsidP="005929EC"/>
                          <w:p w14:paraId="18A44C9F" w14:textId="3DBF5650" w:rsidR="008648B0" w:rsidRDefault="008648B0" w:rsidP="008648B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Program can convert data </w:t>
                            </w:r>
                            <w:r w:rsidR="00F61787">
                              <w:t xml:space="preserve">into a grid and the locations of </w:t>
                            </w:r>
                            <w:r w:rsidR="00947B64">
                              <w:t>specific nodes in a grid</w:t>
                            </w:r>
                          </w:p>
                          <w:p w14:paraId="0AABF3DA" w14:textId="77777777" w:rsidR="005929EC" w:rsidRDefault="005929EC" w:rsidP="005929EC"/>
                          <w:p w14:paraId="295C1E60" w14:textId="396B684C" w:rsidR="002A2EC4" w:rsidRDefault="00947B64" w:rsidP="00D6683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Program can create a hash table that stores a nodes location as a key and their neighbors as values</w:t>
                            </w:r>
                          </w:p>
                          <w:p w14:paraId="4EC77821" w14:textId="77777777" w:rsidR="005929EC" w:rsidRPr="008648B0" w:rsidRDefault="005929EC" w:rsidP="005929EC"/>
                          <w:p w14:paraId="73934EE9" w14:textId="3189C8A5" w:rsidR="00FE178B" w:rsidRDefault="00FE178B" w:rsidP="00FE178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Support for Breadth First Search</w:t>
                            </w:r>
                          </w:p>
                          <w:p w14:paraId="07A5C0F8" w14:textId="77777777" w:rsidR="005929EC" w:rsidRPr="00FE178B" w:rsidRDefault="005929EC" w:rsidP="005929EC"/>
                          <w:p w14:paraId="59AE230E" w14:textId="4F3F53DC" w:rsidR="00024266" w:rsidRDefault="00024266" w:rsidP="0002426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Support for Depth First Search </w:t>
                            </w:r>
                          </w:p>
                          <w:p w14:paraId="07499E37" w14:textId="77777777" w:rsidR="005929EC" w:rsidRDefault="005929EC" w:rsidP="005929EC"/>
                          <w:p w14:paraId="6856CEBF" w14:textId="3A2673F5" w:rsidR="005D0CA7" w:rsidRDefault="005D0CA7" w:rsidP="0002426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Support for Greedy Best First Search</w:t>
                            </w:r>
                          </w:p>
                          <w:p w14:paraId="5142F0FC" w14:textId="77777777" w:rsidR="005929EC" w:rsidRDefault="005929EC" w:rsidP="005929EC"/>
                          <w:p w14:paraId="3115BA97" w14:textId="63A38119" w:rsidR="005D0CA7" w:rsidRDefault="005D0CA7" w:rsidP="0002426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Support for</w:t>
                            </w:r>
                            <w:r w:rsidR="00DC57F0">
                              <w:t xml:space="preserve"> A Star Search</w:t>
                            </w:r>
                          </w:p>
                          <w:p w14:paraId="5FE14304" w14:textId="77777777" w:rsidR="005929EC" w:rsidRDefault="005929EC" w:rsidP="005929EC"/>
                          <w:p w14:paraId="17FD098E" w14:textId="65D621E5" w:rsidR="00DC57F0" w:rsidRDefault="00DC57F0" w:rsidP="0002426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Support for a Custom Search 1</w:t>
                            </w:r>
                          </w:p>
                          <w:p w14:paraId="2C992D2E" w14:textId="77777777" w:rsidR="005929EC" w:rsidRDefault="005929EC" w:rsidP="005929EC"/>
                          <w:p w14:paraId="28823063" w14:textId="3A795AD2" w:rsidR="00DC57F0" w:rsidRDefault="00DC57F0" w:rsidP="0002426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Support for Custom Search 2</w:t>
                            </w:r>
                          </w:p>
                          <w:p w14:paraId="56A5E624" w14:textId="77777777" w:rsidR="005929EC" w:rsidRDefault="005929EC" w:rsidP="005929EC"/>
                          <w:p w14:paraId="352836A0" w14:textId="1C49A688" w:rsidR="00DC57F0" w:rsidRDefault="00FC186F" w:rsidP="0002426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Functions keep track of coordinates in a path</w:t>
                            </w:r>
                          </w:p>
                          <w:p w14:paraId="7666049A" w14:textId="77777777" w:rsidR="005929EC" w:rsidRDefault="005929EC" w:rsidP="005929EC"/>
                          <w:p w14:paraId="4F699FD1" w14:textId="6D28D269" w:rsidR="00FC186F" w:rsidRDefault="00FC186F" w:rsidP="0002426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Functions keep track of coordinates that have been visited by the robot</w:t>
                            </w:r>
                          </w:p>
                          <w:p w14:paraId="4D1249F3" w14:textId="77777777" w:rsidR="005929EC" w:rsidRDefault="005929EC" w:rsidP="005929EC"/>
                          <w:p w14:paraId="3D2D85CD" w14:textId="7E8E9FEA" w:rsidR="00FC186F" w:rsidRDefault="00B514D1" w:rsidP="0002426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Program can convert a coordinate in a path to directions (i.e. (0, 1), (0, 2) becomes </w:t>
                            </w:r>
                            <w:r w:rsidR="00FE178B">
                              <w:t>down</w:t>
                            </w:r>
                            <w:r>
                              <w:t>)</w:t>
                            </w:r>
                          </w:p>
                          <w:p w14:paraId="363DC550" w14:textId="77777777" w:rsidR="005929EC" w:rsidRDefault="005929EC" w:rsidP="005929EC"/>
                          <w:p w14:paraId="66836367" w14:textId="7141B4DA" w:rsidR="00FE178B" w:rsidRDefault="00D66836" w:rsidP="0002426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Invalid </w:t>
                            </w:r>
                            <w:r w:rsidR="00CE5196">
                              <w:t xml:space="preserve">user input formats </w:t>
                            </w:r>
                            <w:r w:rsidR="007158B2">
                              <w:t>are detected</w:t>
                            </w:r>
                            <w:r w:rsidR="004C0EC2">
                              <w:t xml:space="preserve"> and rejected</w:t>
                            </w:r>
                          </w:p>
                          <w:p w14:paraId="0CC7C675" w14:textId="77777777" w:rsidR="005929EC" w:rsidRDefault="005929EC" w:rsidP="005929EC"/>
                          <w:p w14:paraId="7B72FA87" w14:textId="5B3F8D6E" w:rsidR="004C0EC2" w:rsidRDefault="00F741AF" w:rsidP="0002426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Program prints out a path and the number  of visited nodes for each goal</w:t>
                            </w:r>
                          </w:p>
                          <w:p w14:paraId="02E20184" w14:textId="77777777" w:rsidR="005929EC" w:rsidRDefault="005929EC" w:rsidP="005929EC"/>
                          <w:p w14:paraId="6103D46B" w14:textId="7257C725" w:rsidR="005B4DDC" w:rsidRDefault="005B4DDC" w:rsidP="0002426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Program can </w:t>
                            </w:r>
                            <w:r w:rsidR="00751132">
                              <w:t>find the shortest path to all goals</w:t>
                            </w:r>
                          </w:p>
                          <w:p w14:paraId="1E6B05FB" w14:textId="77777777" w:rsidR="005929EC" w:rsidRDefault="005929EC" w:rsidP="005929EC"/>
                          <w:p w14:paraId="76000175" w14:textId="1B65FEE5" w:rsidR="007158B2" w:rsidRDefault="007158B2" w:rsidP="0002426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Program assumes that format of the text file is follows the requirements</w:t>
                            </w:r>
                          </w:p>
                          <w:p w14:paraId="433BFD72" w14:textId="77777777" w:rsidR="005929EC" w:rsidRDefault="005929EC" w:rsidP="005929EC"/>
                          <w:p w14:paraId="3E61C0EE" w14:textId="3CDD8972" w:rsidR="003D1389" w:rsidRDefault="00D95787" w:rsidP="0002426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Program does not run on an executable file (.exe)</w:t>
                            </w:r>
                          </w:p>
                          <w:p w14:paraId="4819950A" w14:textId="77777777" w:rsidR="005929EC" w:rsidRDefault="005929EC" w:rsidP="005929EC"/>
                          <w:p w14:paraId="12B7FCEA" w14:textId="0B1DB3B7" w:rsidR="00F741AF" w:rsidRDefault="00F741AF" w:rsidP="0002426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Runs on the command line</w:t>
                            </w:r>
                          </w:p>
                          <w:p w14:paraId="6BF3688E" w14:textId="77777777" w:rsidR="005929EC" w:rsidRDefault="005929EC" w:rsidP="005929EC"/>
                          <w:p w14:paraId="009B9700" w14:textId="2996F2F8" w:rsidR="00F81B29" w:rsidRDefault="00F81B29" w:rsidP="0002426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No known bugs have been foun</w:t>
                            </w:r>
                            <w:r w:rsidR="005929EC">
                              <w:t>d</w:t>
                            </w:r>
                          </w:p>
                          <w:p w14:paraId="0AA06DAE" w14:textId="77777777" w:rsidR="005929EC" w:rsidRPr="00024266" w:rsidRDefault="005929EC" w:rsidP="005929EC"/>
                          <w:p w14:paraId="18371435" w14:textId="07E69F6E" w:rsidR="00556D91" w:rsidRPr="0037350B" w:rsidRDefault="00556D91" w:rsidP="00556D9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45C71" id="_x0000_s1037" type="#_x0000_t202" style="position:absolute;margin-left:0;margin-top:39.15pt;width:448.2pt;height:586.2pt;z-index:251658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" fillcolor="#9bb5ba [1620]" strokecolor="#435b60 [3044]">
                <v:fill color2="#e1e8ea [500]" rotate="t" angle="180" colors="0 #bbc9cc;22938f #d0d9db;1 #edf1f1" focus="100%" type="gradient"/>
                <v:textbox>
                  <w:txbxContent>
                    <w:p w14:paraId="3312C1B3" w14:textId="28F879EF" w:rsidR="00556D91" w:rsidRDefault="00FE178B" w:rsidP="001251D5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Program can read data from a text file </w:t>
                      </w:r>
                    </w:p>
                    <w:p w14:paraId="7DC3B206" w14:textId="77777777" w:rsidR="005929EC" w:rsidRPr="005929EC" w:rsidRDefault="005929EC" w:rsidP="005929EC"/>
                    <w:p w14:paraId="18A44C9F" w14:textId="3DBF5650" w:rsidR="008648B0" w:rsidRDefault="008648B0" w:rsidP="008648B0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 xml:space="preserve">Program can convert data </w:t>
                      </w:r>
                      <w:r w:rsidR="00F61787">
                        <w:t xml:space="preserve">into a grid and the locations of </w:t>
                      </w:r>
                      <w:r w:rsidR="00947B64">
                        <w:t>specific nodes in a grid</w:t>
                      </w:r>
                    </w:p>
                    <w:p w14:paraId="0AABF3DA" w14:textId="77777777" w:rsidR="005929EC" w:rsidRDefault="005929EC" w:rsidP="005929EC"/>
                    <w:p w14:paraId="295C1E60" w14:textId="396B684C" w:rsidR="002A2EC4" w:rsidRDefault="00947B64" w:rsidP="00D6683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Program can create a hash table that stores a nodes location as a key and their neighbors as values</w:t>
                      </w:r>
                    </w:p>
                    <w:p w14:paraId="4EC77821" w14:textId="77777777" w:rsidR="005929EC" w:rsidRPr="008648B0" w:rsidRDefault="005929EC" w:rsidP="005929EC"/>
                    <w:p w14:paraId="73934EE9" w14:textId="3189C8A5" w:rsidR="00FE178B" w:rsidRDefault="00FE178B" w:rsidP="00FE178B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Support for Breadth First Search</w:t>
                      </w:r>
                    </w:p>
                    <w:p w14:paraId="07A5C0F8" w14:textId="77777777" w:rsidR="005929EC" w:rsidRPr="00FE178B" w:rsidRDefault="005929EC" w:rsidP="005929EC"/>
                    <w:p w14:paraId="59AE230E" w14:textId="4F3F53DC" w:rsidR="00024266" w:rsidRDefault="00024266" w:rsidP="0002426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 xml:space="preserve">Support for Depth First Search </w:t>
                      </w:r>
                    </w:p>
                    <w:p w14:paraId="07499E37" w14:textId="77777777" w:rsidR="005929EC" w:rsidRDefault="005929EC" w:rsidP="005929EC"/>
                    <w:p w14:paraId="6856CEBF" w14:textId="3A2673F5" w:rsidR="005D0CA7" w:rsidRDefault="005D0CA7" w:rsidP="0002426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Support for Greedy Best First Search</w:t>
                      </w:r>
                    </w:p>
                    <w:p w14:paraId="5142F0FC" w14:textId="77777777" w:rsidR="005929EC" w:rsidRDefault="005929EC" w:rsidP="005929EC"/>
                    <w:p w14:paraId="3115BA97" w14:textId="63A38119" w:rsidR="005D0CA7" w:rsidRDefault="005D0CA7" w:rsidP="0002426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Support for</w:t>
                      </w:r>
                      <w:r w:rsidR="00DC57F0">
                        <w:t xml:space="preserve"> A Star Search</w:t>
                      </w:r>
                    </w:p>
                    <w:p w14:paraId="5FE14304" w14:textId="77777777" w:rsidR="005929EC" w:rsidRDefault="005929EC" w:rsidP="005929EC"/>
                    <w:p w14:paraId="17FD098E" w14:textId="65D621E5" w:rsidR="00DC57F0" w:rsidRDefault="00DC57F0" w:rsidP="0002426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Support for a Custom Search 1</w:t>
                      </w:r>
                    </w:p>
                    <w:p w14:paraId="2C992D2E" w14:textId="77777777" w:rsidR="005929EC" w:rsidRDefault="005929EC" w:rsidP="005929EC"/>
                    <w:p w14:paraId="28823063" w14:textId="3A795AD2" w:rsidR="00DC57F0" w:rsidRDefault="00DC57F0" w:rsidP="0002426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Support for Custom Search 2</w:t>
                      </w:r>
                    </w:p>
                    <w:p w14:paraId="56A5E624" w14:textId="77777777" w:rsidR="005929EC" w:rsidRDefault="005929EC" w:rsidP="005929EC"/>
                    <w:p w14:paraId="352836A0" w14:textId="1C49A688" w:rsidR="00DC57F0" w:rsidRDefault="00FC186F" w:rsidP="0002426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Functions keep track of coordinates in a path</w:t>
                      </w:r>
                    </w:p>
                    <w:p w14:paraId="7666049A" w14:textId="77777777" w:rsidR="005929EC" w:rsidRDefault="005929EC" w:rsidP="005929EC"/>
                    <w:p w14:paraId="4F699FD1" w14:textId="6D28D269" w:rsidR="00FC186F" w:rsidRDefault="00FC186F" w:rsidP="0002426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Functions keep track of coordinates that have been visited by the robot</w:t>
                      </w:r>
                    </w:p>
                    <w:p w14:paraId="4D1249F3" w14:textId="77777777" w:rsidR="005929EC" w:rsidRDefault="005929EC" w:rsidP="005929EC"/>
                    <w:p w14:paraId="3D2D85CD" w14:textId="7E8E9FEA" w:rsidR="00FC186F" w:rsidRDefault="00B514D1" w:rsidP="0002426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 xml:space="preserve">Program can convert a coordinate in a path to directions (i.e. (0, 1), (0, 2) becomes </w:t>
                      </w:r>
                      <w:r w:rsidR="00FE178B">
                        <w:t>down</w:t>
                      </w:r>
                      <w:r>
                        <w:t>)</w:t>
                      </w:r>
                    </w:p>
                    <w:p w14:paraId="363DC550" w14:textId="77777777" w:rsidR="005929EC" w:rsidRDefault="005929EC" w:rsidP="005929EC"/>
                    <w:p w14:paraId="66836367" w14:textId="7141B4DA" w:rsidR="00FE178B" w:rsidRDefault="00D66836" w:rsidP="0002426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 xml:space="preserve">Invalid </w:t>
                      </w:r>
                      <w:r w:rsidR="00CE5196">
                        <w:t xml:space="preserve">user input formats </w:t>
                      </w:r>
                      <w:r w:rsidR="007158B2">
                        <w:t>are detected</w:t>
                      </w:r>
                      <w:r w:rsidR="004C0EC2">
                        <w:t xml:space="preserve"> and rejected</w:t>
                      </w:r>
                    </w:p>
                    <w:p w14:paraId="0CC7C675" w14:textId="77777777" w:rsidR="005929EC" w:rsidRDefault="005929EC" w:rsidP="005929EC"/>
                    <w:p w14:paraId="7B72FA87" w14:textId="5B3F8D6E" w:rsidR="004C0EC2" w:rsidRDefault="00F741AF" w:rsidP="0002426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Program prints out a path and the number  of visited nodes for each goal</w:t>
                      </w:r>
                    </w:p>
                    <w:p w14:paraId="02E20184" w14:textId="77777777" w:rsidR="005929EC" w:rsidRDefault="005929EC" w:rsidP="005929EC"/>
                    <w:p w14:paraId="6103D46B" w14:textId="7257C725" w:rsidR="005B4DDC" w:rsidRDefault="005B4DDC" w:rsidP="0002426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 xml:space="preserve">Program can </w:t>
                      </w:r>
                      <w:r w:rsidR="00751132">
                        <w:t>find the shortest path to all goals</w:t>
                      </w:r>
                    </w:p>
                    <w:p w14:paraId="1E6B05FB" w14:textId="77777777" w:rsidR="005929EC" w:rsidRDefault="005929EC" w:rsidP="005929EC"/>
                    <w:p w14:paraId="76000175" w14:textId="1B65FEE5" w:rsidR="007158B2" w:rsidRDefault="007158B2" w:rsidP="0002426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Program assumes that format of the text file is follows the requirements</w:t>
                      </w:r>
                    </w:p>
                    <w:p w14:paraId="433BFD72" w14:textId="77777777" w:rsidR="005929EC" w:rsidRDefault="005929EC" w:rsidP="005929EC"/>
                    <w:p w14:paraId="3E61C0EE" w14:textId="3CDD8972" w:rsidR="003D1389" w:rsidRDefault="00D95787" w:rsidP="0002426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Program does not run on an executable file (.exe)</w:t>
                      </w:r>
                    </w:p>
                    <w:p w14:paraId="4819950A" w14:textId="77777777" w:rsidR="005929EC" w:rsidRDefault="005929EC" w:rsidP="005929EC"/>
                    <w:p w14:paraId="12B7FCEA" w14:textId="0B1DB3B7" w:rsidR="00F741AF" w:rsidRDefault="00F741AF" w:rsidP="0002426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Runs on the command line</w:t>
                      </w:r>
                    </w:p>
                    <w:p w14:paraId="6BF3688E" w14:textId="77777777" w:rsidR="005929EC" w:rsidRDefault="005929EC" w:rsidP="005929EC"/>
                    <w:p w14:paraId="009B9700" w14:textId="2996F2F8" w:rsidR="00F81B29" w:rsidRDefault="00F81B29" w:rsidP="0002426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No known bugs have been foun</w:t>
                      </w:r>
                      <w:r w:rsidR="005929EC">
                        <w:t>d</w:t>
                      </w:r>
                    </w:p>
                    <w:p w14:paraId="0AA06DAE" w14:textId="77777777" w:rsidR="005929EC" w:rsidRPr="00024266" w:rsidRDefault="005929EC" w:rsidP="005929EC"/>
                    <w:p w14:paraId="18371435" w14:textId="07E69F6E" w:rsidR="00556D91" w:rsidRPr="0037350B" w:rsidRDefault="00556D91" w:rsidP="00556D91"/>
                  </w:txbxContent>
                </v:textbox>
                <w10:wrap type="square" anchorx="margin"/>
              </v:shape>
            </w:pict>
          </mc:Fallback>
        </mc:AlternateContent>
      </w:r>
      <w:r w:rsidR="004C14BF">
        <w:br w:type="page"/>
      </w:r>
    </w:p>
    <w:p w14:paraId="59C53265" w14:textId="31193280" w:rsidR="004C14BF" w:rsidRDefault="00932CF0" w:rsidP="009174F3">
      <w:pPr>
        <w:tabs>
          <w:tab w:val="left" w:pos="7896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66" behindDoc="0" locked="0" layoutInCell="1" allowOverlap="1" wp14:anchorId="067BF581" wp14:editId="2EB32C3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794760" cy="396240"/>
                <wp:effectExtent l="0" t="0" r="15240" b="2286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62D65" w14:textId="727884FD" w:rsidR="00932CF0" w:rsidRPr="00AD7F86" w:rsidRDefault="005B4DDC" w:rsidP="00932CF0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Research Initiative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BF581" id="_x0000_s1038" type="#_x0000_t202" style="position:absolute;margin-left:0;margin-top:0;width:298.8pt;height:31.2pt;z-index:25165826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" fillcolor="white [3201]" strokecolor="#476166 [3204]" strokeweight="2pt">
                <v:textbox>
                  <w:txbxContent>
                    <w:p w14:paraId="76262D65" w14:textId="727884FD" w:rsidR="00932CF0" w:rsidRPr="00AD7F86" w:rsidRDefault="005B4DDC" w:rsidP="00932CF0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Research Initiative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A0B259" w14:textId="2F5027F2" w:rsidR="004C14BF" w:rsidRDefault="00932CF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5" behindDoc="0" locked="0" layoutInCell="1" allowOverlap="1" wp14:anchorId="7EBC3B12" wp14:editId="4E63FD1F">
                <wp:simplePos x="0" y="0"/>
                <wp:positionH relativeFrom="margin">
                  <wp:posOffset>571500</wp:posOffset>
                </wp:positionH>
                <wp:positionV relativeFrom="paragraph">
                  <wp:posOffset>481965</wp:posOffset>
                </wp:positionV>
                <wp:extent cx="5692140" cy="5074920"/>
                <wp:effectExtent l="0" t="0" r="22860" b="1143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50749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2BF59" w14:textId="77777777" w:rsidR="007C1EDF" w:rsidRDefault="00751132" w:rsidP="00751132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As </w:t>
                            </w:r>
                            <w:r w:rsidR="00F05326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additional research</w:t>
                            </w: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I extended the program to include a </w:t>
                            </w:r>
                            <w:r w:rsidR="00932621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function that finds the shortest path </w:t>
                            </w:r>
                            <w:r w:rsidR="007A582F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that reaches all goal nodes in the grid. </w:t>
                            </w:r>
                            <w:r w:rsidR="00F05326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To implement this as accurately as possible, I </w:t>
                            </w:r>
                            <w:r w:rsidR="0097104F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test</w:t>
                            </w:r>
                            <w:r w:rsidR="00DD4F84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ed</w:t>
                            </w:r>
                            <w:r w:rsidR="0097104F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using all the different searches I had already made and </w:t>
                            </w:r>
                            <w:r w:rsidR="007109D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tried </w:t>
                            </w:r>
                            <w:r w:rsidR="00DD4F84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searching </w:t>
                            </w:r>
                            <w:r w:rsidR="007109D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for a single goal and then once the goal has been reached, </w:t>
                            </w:r>
                            <w:r w:rsidR="00EC23E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started another search using the goal as the starting position for the next search. </w:t>
                            </w:r>
                            <w:r w:rsidR="00DD4F84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r w:rsidR="00F72BDC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nature of this research was to find the shortest path so I decided to settle on Breadth first search despite </w:t>
                            </w:r>
                            <w:r w:rsidR="003F7532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its inefficiency as it will always find </w:t>
                            </w:r>
                            <w:r w:rsidR="007C1EDF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an appropriate path.</w:t>
                            </w:r>
                          </w:p>
                          <w:p w14:paraId="736943EC" w14:textId="77777777" w:rsidR="00A30295" w:rsidRDefault="007C1EDF" w:rsidP="00751132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One of the major issues I had when trying to </w:t>
                            </w:r>
                            <w:r w:rsidR="004F58B3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create this function was finding a way for a robot to know in what order the robot should try </w:t>
                            </w:r>
                            <w:r w:rsidR="00E919F2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searching through the goals. </w:t>
                            </w:r>
                            <w:r w:rsidR="005929EC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To solve this, </w:t>
                            </w:r>
                            <w:r w:rsidR="001E353D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I had to order the goals </w:t>
                            </w:r>
                            <w:r w:rsidR="00747DFE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using a lambda function, where </w:t>
                            </w:r>
                            <w:r w:rsidR="00E228F5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the ‘key’ for ordering is the Manhattan distance </w:t>
                            </w:r>
                            <w:r w:rsidR="00533FB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AKA the cost to reach </w:t>
                            </w:r>
                            <w:r w:rsidR="0008263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goal from the starting location to each one of the goals. </w:t>
                            </w:r>
                          </w:p>
                          <w:p w14:paraId="56427F91" w14:textId="1717305D" w:rsidR="00A610EE" w:rsidRDefault="00A30295" w:rsidP="00751132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The function returns a list of directions</w:t>
                            </w:r>
                            <w:r w:rsidR="00D4215F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which basically contain the path</w:t>
                            </w:r>
                            <w:r w:rsidR="007E63F1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s</w:t>
                            </w:r>
                            <w:r w:rsidR="00175A3D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4215F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of multiple breadth first searches extended upon each other</w:t>
                            </w:r>
                            <w:r w:rsidR="0063527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. When no path is found in any of the Breadth first searches, the function returns </w:t>
                            </w:r>
                            <w:r w:rsidR="00215E71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‘None’</w:t>
                            </w:r>
                            <w:r w:rsidR="00A610EE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862497C" w14:textId="02C1E226" w:rsidR="00932CF0" w:rsidRDefault="00A610EE" w:rsidP="00751132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Overall, this function was not overly difficult to </w:t>
                            </w:r>
                            <w:r w:rsidR="004E7EFF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implement given I had already completed the difficult part of the assignment</w:t>
                            </w:r>
                            <w:r w:rsidR="00F46115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, the actual searches.</w:t>
                            </w:r>
                          </w:p>
                          <w:p w14:paraId="19628D1E" w14:textId="77777777" w:rsidR="00DF2B21" w:rsidRDefault="00DF2B21" w:rsidP="002A77EE"/>
                          <w:p w14:paraId="2A798027" w14:textId="148A9494" w:rsidR="002A77EE" w:rsidRDefault="002A77EE" w:rsidP="002A77EE">
                            <w:r>
                              <w:t xml:space="preserve">To run this </w:t>
                            </w:r>
                            <w:r w:rsidR="00DF2B21">
                              <w:t>function,</w:t>
                            </w:r>
                            <w:r>
                              <w:t xml:space="preserve"> you </w:t>
                            </w:r>
                            <w:r w:rsidR="00DF2B21">
                              <w:t>instead of putting in a search method into the command line, put in ‘ALL’. It will look like this:</w:t>
                            </w:r>
                          </w:p>
                          <w:p w14:paraId="7FA1B40C" w14:textId="77777777" w:rsidR="00DF2B21" w:rsidRDefault="00DF2B21" w:rsidP="002A77EE"/>
                          <w:p w14:paraId="03D04B12" w14:textId="4EBFD890" w:rsidR="00DF2B21" w:rsidRPr="00606A9D" w:rsidRDefault="00CD27DC" w:rsidP="002A77EE">
                            <w:pPr>
                              <w:rPr>
                                <w:i/>
                                <w:iCs/>
                              </w:rPr>
                            </w:pPr>
                            <w:r w:rsidRPr="00606A9D">
                              <w:rPr>
                                <w:i/>
                                <w:iCs/>
                              </w:rPr>
                              <w:t>“main.py data.txt all”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BC3B12"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margin-left:45pt;margin-top:37.95pt;width:448.2pt;height:399.6pt;z-index:25165826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" fillcolor="#476166 [3204]" strokecolor="#233032 [1604]" strokeweight="2pt">
                <v:textbox>
                  <w:txbxContent>
                    <w:p w14:paraId="2062BF59" w14:textId="77777777" w:rsidR="007C1EDF" w:rsidRDefault="00751132" w:rsidP="00751132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As </w:t>
                      </w:r>
                      <w:r w:rsidR="00F05326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additional research</w:t>
                      </w: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I extended the program to include a </w:t>
                      </w:r>
                      <w:r w:rsidR="00932621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function that finds the shortest path </w:t>
                      </w:r>
                      <w:r w:rsidR="007A582F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that reaches all goal nodes in the grid. </w:t>
                      </w:r>
                      <w:r w:rsidR="00F05326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To implement this as accurately as possible, I </w:t>
                      </w:r>
                      <w:r w:rsidR="0097104F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test</w:t>
                      </w:r>
                      <w:r w:rsidR="00DD4F84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ed</w:t>
                      </w:r>
                      <w:r w:rsidR="0097104F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using all the different searches I had already made and </w:t>
                      </w:r>
                      <w:r w:rsidR="007109D8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tried </w:t>
                      </w:r>
                      <w:r w:rsidR="00DD4F84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searching </w:t>
                      </w:r>
                      <w:r w:rsidR="007109D8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for a single goal and then once the goal has been reached, </w:t>
                      </w:r>
                      <w:r w:rsidR="00EC23E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started another search using the goal as the starting position for the next search. </w:t>
                      </w:r>
                      <w:r w:rsidR="00DD4F84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The </w:t>
                      </w:r>
                      <w:r w:rsidR="00F72BDC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nature of this research was to find the shortest path so I decided to settle on Breadth first search despite </w:t>
                      </w:r>
                      <w:r w:rsidR="003F7532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its inefficiency as it will always find </w:t>
                      </w:r>
                      <w:r w:rsidR="007C1EDF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an appropriate path.</w:t>
                      </w:r>
                    </w:p>
                    <w:p w14:paraId="736943EC" w14:textId="77777777" w:rsidR="00A30295" w:rsidRDefault="007C1EDF" w:rsidP="00751132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One of the major issues I had when trying to </w:t>
                      </w:r>
                      <w:r w:rsidR="004F58B3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create this function was finding a way for a robot to know in what order the robot should try </w:t>
                      </w:r>
                      <w:r w:rsidR="00E919F2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searching through the goals. </w:t>
                      </w:r>
                      <w:r w:rsidR="005929EC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To solve this, </w:t>
                      </w:r>
                      <w:r w:rsidR="001E353D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I had to order the goals </w:t>
                      </w:r>
                      <w:r w:rsidR="00747DFE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using a lambda function, where </w:t>
                      </w:r>
                      <w:r w:rsidR="00E228F5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the ‘key’ for ordering is the Manhattan distance </w:t>
                      </w:r>
                      <w:r w:rsidR="00533FB8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AKA the cost to reach </w:t>
                      </w:r>
                      <w:r w:rsidR="0008263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goal from the starting location to each one of the goals. </w:t>
                      </w:r>
                    </w:p>
                    <w:p w14:paraId="56427F91" w14:textId="1717305D" w:rsidR="00A610EE" w:rsidRDefault="00A30295" w:rsidP="00751132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The function returns a list of directions</w:t>
                      </w:r>
                      <w:r w:rsidR="00D4215F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which basically contain the path</w:t>
                      </w:r>
                      <w:r w:rsidR="007E63F1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s</w:t>
                      </w:r>
                      <w:r w:rsidR="00175A3D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D4215F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of multiple breadth first searches extended upon each other</w:t>
                      </w:r>
                      <w:r w:rsidR="00635278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. When no path is found in any of the Breadth first searches, the function returns </w:t>
                      </w:r>
                      <w:r w:rsidR="00215E71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‘None’</w:t>
                      </w:r>
                      <w:r w:rsidR="00A610EE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.</w:t>
                      </w:r>
                    </w:p>
                    <w:p w14:paraId="7862497C" w14:textId="02C1E226" w:rsidR="00932CF0" w:rsidRDefault="00A610EE" w:rsidP="00751132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Overall, this function was not overly difficult to </w:t>
                      </w:r>
                      <w:r w:rsidR="004E7EFF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implement given I had already completed the difficult part of the assignment</w:t>
                      </w:r>
                      <w:r w:rsidR="00F46115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, the actual searches.</w:t>
                      </w:r>
                    </w:p>
                    <w:p w14:paraId="19628D1E" w14:textId="77777777" w:rsidR="00DF2B21" w:rsidRDefault="00DF2B21" w:rsidP="002A77EE"/>
                    <w:p w14:paraId="2A798027" w14:textId="148A9494" w:rsidR="002A77EE" w:rsidRDefault="002A77EE" w:rsidP="002A77EE">
                      <w:r>
                        <w:t xml:space="preserve">To run this </w:t>
                      </w:r>
                      <w:r w:rsidR="00DF2B21">
                        <w:t>function,</w:t>
                      </w:r>
                      <w:r>
                        <w:t xml:space="preserve"> you </w:t>
                      </w:r>
                      <w:r w:rsidR="00DF2B21">
                        <w:t>instead of putting in a search method into the command line, put in ‘ALL’. It will look like this:</w:t>
                      </w:r>
                    </w:p>
                    <w:p w14:paraId="7FA1B40C" w14:textId="77777777" w:rsidR="00DF2B21" w:rsidRDefault="00DF2B21" w:rsidP="002A77EE"/>
                    <w:p w14:paraId="03D04B12" w14:textId="4EBFD890" w:rsidR="00DF2B21" w:rsidRPr="00606A9D" w:rsidRDefault="00CD27DC" w:rsidP="002A77EE">
                      <w:pPr>
                        <w:rPr>
                          <w:i/>
                          <w:iCs/>
                        </w:rPr>
                      </w:pPr>
                      <w:r w:rsidRPr="00606A9D">
                        <w:rPr>
                          <w:i/>
                          <w:iCs/>
                        </w:rPr>
                        <w:t>“main.py data.txt all”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14BF">
        <w:br w:type="page"/>
      </w:r>
    </w:p>
    <w:p w14:paraId="4DC64722" w14:textId="0750B203" w:rsidR="00DA0FC8" w:rsidRDefault="00DA0FC8" w:rsidP="009174F3">
      <w:pPr>
        <w:tabs>
          <w:tab w:val="left" w:pos="7896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67" behindDoc="0" locked="0" layoutInCell="1" allowOverlap="1" wp14:anchorId="0CEC098A" wp14:editId="3DC9E43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794760" cy="396240"/>
                <wp:effectExtent l="0" t="0" r="15240" b="2286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28C8E2" w14:textId="75E42582" w:rsidR="00DA0FC8" w:rsidRPr="00AD7F86" w:rsidRDefault="00F010C8" w:rsidP="00DA0FC8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Conclusion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C098A" id="_x0000_s1040" type="#_x0000_t202" style="position:absolute;margin-left:0;margin-top:0;width:298.8pt;height:31.2pt;z-index:251658267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" fillcolor="white [3201]" strokecolor="#476166 [3204]" strokeweight="2pt">
                <v:textbox>
                  <w:txbxContent>
                    <w:p w14:paraId="1928C8E2" w14:textId="75E42582" w:rsidR="00DA0FC8" w:rsidRPr="00AD7F86" w:rsidRDefault="00F010C8" w:rsidP="00DA0FC8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Conclusion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E7DD43" w14:textId="1EC99046" w:rsidR="00DA0FC8" w:rsidRDefault="00770D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9" behindDoc="0" locked="0" layoutInCell="1" allowOverlap="1" wp14:anchorId="35B07FA2" wp14:editId="57CEE282">
                <wp:simplePos x="0" y="0"/>
                <wp:positionH relativeFrom="margin">
                  <wp:align>center</wp:align>
                </wp:positionH>
                <wp:positionV relativeFrom="paragraph">
                  <wp:posOffset>474345</wp:posOffset>
                </wp:positionV>
                <wp:extent cx="5692140" cy="4610100"/>
                <wp:effectExtent l="0" t="0" r="22860" b="1905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46101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8A991" w14:textId="107E1050" w:rsidR="00770DF3" w:rsidRPr="00AA7C28" w:rsidRDefault="00FF1A3E" w:rsidP="00770DF3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</w:pPr>
                            <w:r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 xml:space="preserve">An artificial intelligence robot has a multitude of ways to </w:t>
                            </w:r>
                            <w:r w:rsidR="00DC69B5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 xml:space="preserve">solve this grid navigation problem, </w:t>
                            </w:r>
                            <w:r w:rsidR="00552C87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 xml:space="preserve">whether it be an informed or uninformed search. Every method </w:t>
                            </w:r>
                            <w:r w:rsidR="003E70A3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 xml:space="preserve">can be </w:t>
                            </w:r>
                            <w:r w:rsidR="0067730E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>‘better’</w:t>
                            </w:r>
                            <w:r w:rsidR="003E70A3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 xml:space="preserve"> and ‘faster’ than another given the right problem and conditions</w:t>
                            </w:r>
                            <w:r w:rsidR="0043608A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 xml:space="preserve"> but generally</w:t>
                            </w:r>
                            <w:r w:rsidR="0067730E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 xml:space="preserve"> the most effective and efficient search method is the A Star search. </w:t>
                            </w:r>
                            <w:r w:rsidR="00A024CC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 xml:space="preserve">It is no surprise that </w:t>
                            </w:r>
                            <w:r w:rsidR="00616B97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 xml:space="preserve">A.I’s most commonly implement A star because the </w:t>
                            </w:r>
                            <w:r w:rsidR="004459CD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 xml:space="preserve">algorithm itself </w:t>
                            </w:r>
                            <w:r w:rsidR="00064960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>considers</w:t>
                            </w:r>
                            <w:r w:rsidR="007C23E1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 xml:space="preserve"> </w:t>
                            </w:r>
                            <w:r w:rsidR="005D5DF0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>all relevant information in the form of its heuristic</w:t>
                            </w:r>
                            <w:r w:rsidR="001A48AB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 xml:space="preserve"> f(n) = g(n) + h(n)</w:t>
                            </w:r>
                            <w:r w:rsidR="005D5DF0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 xml:space="preserve">. </w:t>
                            </w:r>
                            <w:r w:rsidR="00064960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 xml:space="preserve">By using </w:t>
                            </w:r>
                            <w:r w:rsidR="001A48AB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 xml:space="preserve">both </w:t>
                            </w:r>
                            <w:r w:rsidR="00C036B8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>the neighbor nodes’ ‘cost to reach goal’ and the ‘cost to move’</w:t>
                            </w:r>
                            <w:r w:rsidR="001A48AB" w:rsidRPr="00AA7C2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</w:rPr>
                              <w:t xml:space="preserve">, the robot can find the move that takes him closest to the goal with the lowest cost. Although there are situations where A star does not find the shortest path 100% of the time, the number of nodes moves taken to find a path is usually lower than other searches. </w:t>
                            </w:r>
                          </w:p>
                          <w:p w14:paraId="45058F54" w14:textId="77777777" w:rsidR="001A48AB" w:rsidRPr="00AA7C28" w:rsidRDefault="001A48AB" w:rsidP="001A48A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452BDC6" w14:textId="77777777" w:rsidR="00FD7ACB" w:rsidRPr="00AA7C28" w:rsidRDefault="008B7FB6" w:rsidP="001A48A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A7C28">
                              <w:rPr>
                                <w:sz w:val="28"/>
                                <w:szCs w:val="28"/>
                              </w:rPr>
                              <w:t xml:space="preserve">The performance of the </w:t>
                            </w:r>
                            <w:r w:rsidR="00197108" w:rsidRPr="00AA7C28">
                              <w:rPr>
                                <w:sz w:val="28"/>
                                <w:szCs w:val="28"/>
                              </w:rPr>
                              <w:t xml:space="preserve">search algorithms can still be improved upon further, especially the informed searches. This can be done by using a </w:t>
                            </w:r>
                            <w:r w:rsidR="00C82BCD" w:rsidRPr="00AA7C28">
                              <w:rPr>
                                <w:sz w:val="28"/>
                                <w:szCs w:val="28"/>
                              </w:rPr>
                              <w:t>better</w:t>
                            </w:r>
                            <w:r w:rsidR="00197108" w:rsidRPr="00AA7C28">
                              <w:rPr>
                                <w:sz w:val="28"/>
                                <w:szCs w:val="28"/>
                              </w:rPr>
                              <w:t xml:space="preserve"> heuristic </w:t>
                            </w:r>
                            <w:r w:rsidR="009A5EEA" w:rsidRPr="00AA7C28">
                              <w:rPr>
                                <w:sz w:val="28"/>
                                <w:szCs w:val="28"/>
                              </w:rPr>
                              <w:t xml:space="preserve">that </w:t>
                            </w:r>
                            <w:r w:rsidR="00FD7ACB" w:rsidRPr="00AA7C28">
                              <w:rPr>
                                <w:sz w:val="28"/>
                                <w:szCs w:val="28"/>
                              </w:rPr>
                              <w:t>considers</w:t>
                            </w:r>
                            <w:r w:rsidR="009A5EEA" w:rsidRPr="00AA7C28">
                              <w:rPr>
                                <w:sz w:val="28"/>
                                <w:szCs w:val="28"/>
                              </w:rPr>
                              <w:t xml:space="preserve"> positions of walls </w:t>
                            </w:r>
                            <w:r w:rsidR="00211ACC" w:rsidRPr="00AA7C28">
                              <w:rPr>
                                <w:sz w:val="28"/>
                                <w:szCs w:val="28"/>
                              </w:rPr>
                              <w:t>instead of the regular ‘Manhattan’ distance</w:t>
                            </w:r>
                            <w:r w:rsidR="009A5EEA" w:rsidRPr="00AA7C28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3BB0F5A6" w14:textId="77777777" w:rsidR="00FD7ACB" w:rsidRPr="00AA7C28" w:rsidRDefault="00FD7ACB" w:rsidP="001A48A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613B54D" w14:textId="230A2FCF" w:rsidR="001A48AB" w:rsidRPr="00AA7C28" w:rsidRDefault="00AA7C28" w:rsidP="001A48A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A7C28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="00FD7ACB" w:rsidRPr="00AA7C28">
                              <w:rPr>
                                <w:sz w:val="28"/>
                                <w:szCs w:val="28"/>
                              </w:rPr>
                              <w:t xml:space="preserve"> program is very </w:t>
                            </w:r>
                            <w:r w:rsidR="005855FF" w:rsidRPr="00AA7C28">
                              <w:rPr>
                                <w:sz w:val="28"/>
                                <w:szCs w:val="28"/>
                              </w:rPr>
                              <w:t>functional,</w:t>
                            </w:r>
                            <w:r w:rsidR="00FD7ACB" w:rsidRPr="00AA7C28">
                              <w:rPr>
                                <w:sz w:val="28"/>
                                <w:szCs w:val="28"/>
                              </w:rPr>
                              <w:t xml:space="preserve"> but </w:t>
                            </w:r>
                            <w:r w:rsidR="00B026CA" w:rsidRPr="00AA7C28">
                              <w:rPr>
                                <w:sz w:val="28"/>
                                <w:szCs w:val="28"/>
                              </w:rPr>
                              <w:t>it could have been improved upon had Vectors</w:t>
                            </w:r>
                            <w:r w:rsidR="00663458" w:rsidRPr="00AA7C28">
                              <w:rPr>
                                <w:sz w:val="28"/>
                                <w:szCs w:val="28"/>
                              </w:rPr>
                              <w:t xml:space="preserve"> been used to represent coordinates rather than tuples. </w:t>
                            </w:r>
                          </w:p>
                          <w:p w14:paraId="5BDBF879" w14:textId="383C3BAF" w:rsidR="00770DF3" w:rsidRPr="0037350B" w:rsidRDefault="00770DF3" w:rsidP="00770D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07FA2" id="_x0000_s1041" type="#_x0000_t202" style="position:absolute;margin-left:0;margin-top:37.35pt;width:448.2pt;height:363pt;z-index:251658269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" fillcolor="#9bb5ba [1620]" strokecolor="#435b60 [3044]">
                <v:fill color2="#e1e8ea [500]" rotate="t" angle="180" colors="0 #bbc9cc;22938f #d0d9db;1 #edf1f1" focus="100%" type="gradient"/>
                <v:textbox>
                  <w:txbxContent>
                    <w:p w14:paraId="2608A991" w14:textId="107E1050" w:rsidR="00770DF3" w:rsidRPr="00AA7C28" w:rsidRDefault="00FF1A3E" w:rsidP="00770DF3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</w:pPr>
                      <w:r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 xml:space="preserve">An artificial intelligence robot has a multitude of ways to </w:t>
                      </w:r>
                      <w:r w:rsidR="00DC69B5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 xml:space="preserve">solve this grid navigation problem, </w:t>
                      </w:r>
                      <w:r w:rsidR="00552C87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 xml:space="preserve">whether it be an informed or uninformed search. Every method </w:t>
                      </w:r>
                      <w:r w:rsidR="003E70A3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 xml:space="preserve">can be </w:t>
                      </w:r>
                      <w:r w:rsidR="0067730E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>‘better’</w:t>
                      </w:r>
                      <w:r w:rsidR="003E70A3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 xml:space="preserve"> and ‘faster’ than another given the right problem and conditions</w:t>
                      </w:r>
                      <w:r w:rsidR="0043608A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 xml:space="preserve"> but generally</w:t>
                      </w:r>
                      <w:r w:rsidR="0067730E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 xml:space="preserve"> the most effective and efficient search method is the A Star search. </w:t>
                      </w:r>
                      <w:r w:rsidR="00A024CC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 xml:space="preserve">It is no surprise that </w:t>
                      </w:r>
                      <w:r w:rsidR="00616B97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 xml:space="preserve">A.I’s most commonly implement A star because the </w:t>
                      </w:r>
                      <w:r w:rsidR="004459CD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 xml:space="preserve">algorithm itself </w:t>
                      </w:r>
                      <w:r w:rsidR="00064960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>considers</w:t>
                      </w:r>
                      <w:r w:rsidR="007C23E1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 xml:space="preserve"> </w:t>
                      </w:r>
                      <w:r w:rsidR="005D5DF0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>all relevant information in the form of its heuristic</w:t>
                      </w:r>
                      <w:r w:rsidR="001A48AB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 xml:space="preserve"> f(n) = g(n) + h(n)</w:t>
                      </w:r>
                      <w:r w:rsidR="005D5DF0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 xml:space="preserve">. </w:t>
                      </w:r>
                      <w:r w:rsidR="00064960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 xml:space="preserve">By using </w:t>
                      </w:r>
                      <w:r w:rsidR="001A48AB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 xml:space="preserve">both </w:t>
                      </w:r>
                      <w:r w:rsidR="00C036B8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>the neighbor nodes’ ‘cost to reach goal’ and the ‘cost to move’</w:t>
                      </w:r>
                      <w:r w:rsidR="001A48AB" w:rsidRPr="00AA7C28">
                        <w:rPr>
                          <w:rFonts w:asciiTheme="minorHAnsi" w:hAnsiTheme="minorHAnsi"/>
                          <w:b w:val="0"/>
                          <w:bCs/>
                          <w:color w:val="auto"/>
                        </w:rPr>
                        <w:t xml:space="preserve">, the robot can find the move that takes him closest to the goal with the lowest cost. Although there are situations where A star does not find the shortest path 100% of the time, the number of nodes moves taken to find a path is usually lower than other searches. </w:t>
                      </w:r>
                    </w:p>
                    <w:p w14:paraId="45058F54" w14:textId="77777777" w:rsidR="001A48AB" w:rsidRPr="00AA7C28" w:rsidRDefault="001A48AB" w:rsidP="001A48AB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7452BDC6" w14:textId="77777777" w:rsidR="00FD7ACB" w:rsidRPr="00AA7C28" w:rsidRDefault="008B7FB6" w:rsidP="001A48AB">
                      <w:pPr>
                        <w:rPr>
                          <w:sz w:val="28"/>
                          <w:szCs w:val="28"/>
                        </w:rPr>
                      </w:pPr>
                      <w:r w:rsidRPr="00AA7C28">
                        <w:rPr>
                          <w:sz w:val="28"/>
                          <w:szCs w:val="28"/>
                        </w:rPr>
                        <w:t xml:space="preserve">The performance of the </w:t>
                      </w:r>
                      <w:r w:rsidR="00197108" w:rsidRPr="00AA7C28">
                        <w:rPr>
                          <w:sz w:val="28"/>
                          <w:szCs w:val="28"/>
                        </w:rPr>
                        <w:t xml:space="preserve">search algorithms can still be improved upon further, especially the informed searches. This can be done by using a </w:t>
                      </w:r>
                      <w:r w:rsidR="00C82BCD" w:rsidRPr="00AA7C28">
                        <w:rPr>
                          <w:sz w:val="28"/>
                          <w:szCs w:val="28"/>
                        </w:rPr>
                        <w:t>better</w:t>
                      </w:r>
                      <w:r w:rsidR="00197108" w:rsidRPr="00AA7C28">
                        <w:rPr>
                          <w:sz w:val="28"/>
                          <w:szCs w:val="28"/>
                        </w:rPr>
                        <w:t xml:space="preserve"> heuristic </w:t>
                      </w:r>
                      <w:r w:rsidR="009A5EEA" w:rsidRPr="00AA7C28">
                        <w:rPr>
                          <w:sz w:val="28"/>
                          <w:szCs w:val="28"/>
                        </w:rPr>
                        <w:t xml:space="preserve">that </w:t>
                      </w:r>
                      <w:r w:rsidR="00FD7ACB" w:rsidRPr="00AA7C28">
                        <w:rPr>
                          <w:sz w:val="28"/>
                          <w:szCs w:val="28"/>
                        </w:rPr>
                        <w:t>considers</w:t>
                      </w:r>
                      <w:r w:rsidR="009A5EEA" w:rsidRPr="00AA7C28">
                        <w:rPr>
                          <w:sz w:val="28"/>
                          <w:szCs w:val="28"/>
                        </w:rPr>
                        <w:t xml:space="preserve"> positions of walls </w:t>
                      </w:r>
                      <w:r w:rsidR="00211ACC" w:rsidRPr="00AA7C28">
                        <w:rPr>
                          <w:sz w:val="28"/>
                          <w:szCs w:val="28"/>
                        </w:rPr>
                        <w:t>instead of the regular ‘Manhattan’ distance</w:t>
                      </w:r>
                      <w:r w:rsidR="009A5EEA" w:rsidRPr="00AA7C28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  <w:p w14:paraId="3BB0F5A6" w14:textId="77777777" w:rsidR="00FD7ACB" w:rsidRPr="00AA7C28" w:rsidRDefault="00FD7ACB" w:rsidP="001A48AB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3613B54D" w14:textId="230A2FCF" w:rsidR="001A48AB" w:rsidRPr="00AA7C28" w:rsidRDefault="00AA7C28" w:rsidP="001A48AB">
                      <w:pPr>
                        <w:rPr>
                          <w:sz w:val="28"/>
                          <w:szCs w:val="28"/>
                        </w:rPr>
                      </w:pPr>
                      <w:r w:rsidRPr="00AA7C28">
                        <w:rPr>
                          <w:sz w:val="28"/>
                          <w:szCs w:val="28"/>
                        </w:rPr>
                        <w:t>The</w:t>
                      </w:r>
                      <w:r w:rsidR="00FD7ACB" w:rsidRPr="00AA7C28">
                        <w:rPr>
                          <w:sz w:val="28"/>
                          <w:szCs w:val="28"/>
                        </w:rPr>
                        <w:t xml:space="preserve"> program is very </w:t>
                      </w:r>
                      <w:r w:rsidR="005855FF" w:rsidRPr="00AA7C28">
                        <w:rPr>
                          <w:sz w:val="28"/>
                          <w:szCs w:val="28"/>
                        </w:rPr>
                        <w:t>functional,</w:t>
                      </w:r>
                      <w:r w:rsidR="00FD7ACB" w:rsidRPr="00AA7C28">
                        <w:rPr>
                          <w:sz w:val="28"/>
                          <w:szCs w:val="28"/>
                        </w:rPr>
                        <w:t xml:space="preserve"> but </w:t>
                      </w:r>
                      <w:r w:rsidR="00B026CA" w:rsidRPr="00AA7C28">
                        <w:rPr>
                          <w:sz w:val="28"/>
                          <w:szCs w:val="28"/>
                        </w:rPr>
                        <w:t>it could have been improved upon had Vectors</w:t>
                      </w:r>
                      <w:r w:rsidR="00663458" w:rsidRPr="00AA7C28">
                        <w:rPr>
                          <w:sz w:val="28"/>
                          <w:szCs w:val="28"/>
                        </w:rPr>
                        <w:t xml:space="preserve"> been used to represent coordinates rather than tuples. </w:t>
                      </w:r>
                    </w:p>
                    <w:p w14:paraId="5BDBF879" w14:textId="383C3BAF" w:rsidR="00770DF3" w:rsidRPr="0037350B" w:rsidRDefault="00770DF3" w:rsidP="00770DF3"/>
                  </w:txbxContent>
                </v:textbox>
                <w10:wrap type="square" anchorx="margin"/>
              </v:shape>
            </w:pict>
          </mc:Fallback>
        </mc:AlternateContent>
      </w:r>
      <w:r w:rsidR="00DA0FC8">
        <w:br w:type="page"/>
      </w:r>
    </w:p>
    <w:p w14:paraId="1C7625F8" w14:textId="70EEFB09" w:rsidR="009174F3" w:rsidRPr="009174F3" w:rsidRDefault="00770DF3" w:rsidP="009174F3">
      <w:pPr>
        <w:tabs>
          <w:tab w:val="left" w:pos="7896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70" behindDoc="0" locked="0" layoutInCell="1" allowOverlap="1" wp14:anchorId="351CF9AA" wp14:editId="35CFA4AC">
                <wp:simplePos x="0" y="0"/>
                <wp:positionH relativeFrom="margin">
                  <wp:posOffset>571500</wp:posOffset>
                </wp:positionH>
                <wp:positionV relativeFrom="paragraph">
                  <wp:posOffset>5958840</wp:posOffset>
                </wp:positionV>
                <wp:extent cx="5692140" cy="2499360"/>
                <wp:effectExtent l="0" t="0" r="22860" b="1524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24993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62A5D" w14:textId="618A27C5" w:rsidR="00770DF3" w:rsidRDefault="00590E60" w:rsidP="00770DF3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‘r</w:t>
                            </w:r>
                            <w:r w:rsidR="00BA7227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obot.py</w:t>
                            </w: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’</w:t>
                            </w:r>
                            <w:r w:rsidR="00EA739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C1076" w:rsidRPr="008C1076">
                              <w:rPr>
                                <w:b w:val="0"/>
                                <w:bCs/>
                              </w:rPr>
                              <w:t>–</w:t>
                            </w:r>
                            <w:r w:rsidR="0034353D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D09D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Contains the robot class with all utility and search functions</w:t>
                            </w:r>
                          </w:p>
                          <w:p w14:paraId="473932F5" w14:textId="77777777" w:rsidR="0034353D" w:rsidRPr="0034353D" w:rsidRDefault="0034353D" w:rsidP="0034353D"/>
                          <w:p w14:paraId="4F41ACA9" w14:textId="4AF51D8B" w:rsidR="00BA7227" w:rsidRDefault="00590E60" w:rsidP="00BA7227">
                            <w:r>
                              <w:t>‘main.py’</w:t>
                            </w:r>
                            <w:r w:rsidR="00EA739B">
                              <w:t xml:space="preserve"> </w:t>
                            </w:r>
                            <w:r w:rsidR="008C1076">
                              <w:t>–</w:t>
                            </w:r>
                            <w:r w:rsidR="00BD09DB">
                              <w:t xml:space="preserve"> </w:t>
                            </w:r>
                            <w:r w:rsidR="00816EA1">
                              <w:t>Takes in parameters from the command line to create a robot that completes a search</w:t>
                            </w:r>
                          </w:p>
                          <w:p w14:paraId="32D05FCC" w14:textId="77777777" w:rsidR="0034353D" w:rsidRDefault="0034353D" w:rsidP="00BA7227"/>
                          <w:p w14:paraId="1DBAA92F" w14:textId="6727933E" w:rsidR="00590E60" w:rsidRDefault="00590E60" w:rsidP="00BA7227">
                            <w:r>
                              <w:t>‘</w:t>
                            </w:r>
                            <w:r w:rsidR="0034353D">
                              <w:t>nodes.py’</w:t>
                            </w:r>
                            <w:r w:rsidR="00EA739B">
                              <w:t xml:space="preserve"> – Contains the node class with all its variables (including neighbors)</w:t>
                            </w:r>
                          </w:p>
                          <w:p w14:paraId="419B49BD" w14:textId="77777777" w:rsidR="0034353D" w:rsidRDefault="0034353D" w:rsidP="00BA7227"/>
                          <w:p w14:paraId="11796500" w14:textId="5A5B313D" w:rsidR="0034353D" w:rsidRDefault="0034353D" w:rsidP="00BA7227">
                            <w:r>
                              <w:t>‘data.txt’</w:t>
                            </w:r>
                            <w:r w:rsidR="00EA739B">
                              <w:t xml:space="preserve"> </w:t>
                            </w:r>
                            <w:r w:rsidR="008C1076">
                              <w:t>–</w:t>
                            </w:r>
                            <w:r w:rsidR="00EA739B">
                              <w:t xml:space="preserve"> </w:t>
                            </w:r>
                            <w:r w:rsidR="008C1076">
                              <w:t>Main test case</w:t>
                            </w:r>
                          </w:p>
                          <w:p w14:paraId="74297C84" w14:textId="77777777" w:rsidR="0034353D" w:rsidRDefault="0034353D" w:rsidP="00BA7227"/>
                          <w:p w14:paraId="5BC37410" w14:textId="166E09D7" w:rsidR="0034353D" w:rsidRDefault="0034353D" w:rsidP="00BA7227">
                            <w:r>
                              <w:t>‘test.txt’</w:t>
                            </w:r>
                            <w:r w:rsidR="008C1076">
                              <w:t xml:space="preserve"> – Extra test case (proof of working functionality)</w:t>
                            </w:r>
                          </w:p>
                          <w:p w14:paraId="2CC4148A" w14:textId="77777777" w:rsidR="0034353D" w:rsidRDefault="0034353D" w:rsidP="00BA7227"/>
                          <w:p w14:paraId="7F5FE289" w14:textId="7E1F801A" w:rsidR="0034353D" w:rsidRPr="00BA7227" w:rsidRDefault="0034353D" w:rsidP="00BA7227">
                            <w:r>
                              <w:t>‘Report.docx’</w:t>
                            </w:r>
                            <w:r w:rsidR="008C1076">
                              <w:t xml:space="preserve"> </w:t>
                            </w:r>
                            <w:r w:rsidR="00C11E2D">
                              <w:t xml:space="preserve">– </w:t>
                            </w:r>
                            <w:r>
                              <w:t>This Document</w:t>
                            </w:r>
                          </w:p>
                          <w:p w14:paraId="5B4ACE61" w14:textId="77777777" w:rsidR="00770DF3" w:rsidRDefault="00770D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CF9AA" id="_x0000_s1042" type="#_x0000_t202" style="position:absolute;margin-left:45pt;margin-top:469.2pt;width:448.2pt;height:196.8pt;z-index:25165827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" fillcolor="#9bb5ba [1620]" strokecolor="#435b60 [3044]">
                <v:fill color2="#e1e8ea [500]" rotate="t" angle="180" colors="0 #bbc9cc;22938f #d0d9db;1 #edf1f1" focus="100%" type="gradient"/>
                <v:textbox>
                  <w:txbxContent>
                    <w:p w14:paraId="48A62A5D" w14:textId="618A27C5" w:rsidR="00770DF3" w:rsidRDefault="00590E60" w:rsidP="00770DF3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‘r</w:t>
                      </w:r>
                      <w:r w:rsidR="00BA7227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obot.py</w:t>
                      </w: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’</w:t>
                      </w:r>
                      <w:r w:rsidR="00EA739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8C1076" w:rsidRPr="008C1076">
                        <w:rPr>
                          <w:b w:val="0"/>
                          <w:bCs/>
                        </w:rPr>
                        <w:t>–</w:t>
                      </w:r>
                      <w:r w:rsidR="0034353D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BD09D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Contains the robot class with all utility and search functions</w:t>
                      </w:r>
                    </w:p>
                    <w:p w14:paraId="473932F5" w14:textId="77777777" w:rsidR="0034353D" w:rsidRPr="0034353D" w:rsidRDefault="0034353D" w:rsidP="0034353D"/>
                    <w:p w14:paraId="4F41ACA9" w14:textId="4AF51D8B" w:rsidR="00BA7227" w:rsidRDefault="00590E60" w:rsidP="00BA7227">
                      <w:r>
                        <w:t>‘main.py’</w:t>
                      </w:r>
                      <w:r w:rsidR="00EA739B">
                        <w:t xml:space="preserve"> </w:t>
                      </w:r>
                      <w:r w:rsidR="008C1076">
                        <w:t>–</w:t>
                      </w:r>
                      <w:r w:rsidR="00BD09DB">
                        <w:t xml:space="preserve"> </w:t>
                      </w:r>
                      <w:r w:rsidR="00816EA1">
                        <w:t>Takes in parameters from the command line to create a robot that completes a search</w:t>
                      </w:r>
                    </w:p>
                    <w:p w14:paraId="32D05FCC" w14:textId="77777777" w:rsidR="0034353D" w:rsidRDefault="0034353D" w:rsidP="00BA7227"/>
                    <w:p w14:paraId="1DBAA92F" w14:textId="6727933E" w:rsidR="00590E60" w:rsidRDefault="00590E60" w:rsidP="00BA7227">
                      <w:r>
                        <w:t>‘</w:t>
                      </w:r>
                      <w:r w:rsidR="0034353D">
                        <w:t>nodes.py’</w:t>
                      </w:r>
                      <w:r w:rsidR="00EA739B">
                        <w:t xml:space="preserve"> – Contains the node class with all its variables (including neighbors)</w:t>
                      </w:r>
                    </w:p>
                    <w:p w14:paraId="419B49BD" w14:textId="77777777" w:rsidR="0034353D" w:rsidRDefault="0034353D" w:rsidP="00BA7227"/>
                    <w:p w14:paraId="11796500" w14:textId="5A5B313D" w:rsidR="0034353D" w:rsidRDefault="0034353D" w:rsidP="00BA7227">
                      <w:r>
                        <w:t>‘data.txt’</w:t>
                      </w:r>
                      <w:r w:rsidR="00EA739B">
                        <w:t xml:space="preserve"> </w:t>
                      </w:r>
                      <w:r w:rsidR="008C1076">
                        <w:t>–</w:t>
                      </w:r>
                      <w:r w:rsidR="00EA739B">
                        <w:t xml:space="preserve"> </w:t>
                      </w:r>
                      <w:r w:rsidR="008C1076">
                        <w:t>Main test case</w:t>
                      </w:r>
                    </w:p>
                    <w:p w14:paraId="74297C84" w14:textId="77777777" w:rsidR="0034353D" w:rsidRDefault="0034353D" w:rsidP="00BA7227"/>
                    <w:p w14:paraId="5BC37410" w14:textId="166E09D7" w:rsidR="0034353D" w:rsidRDefault="0034353D" w:rsidP="00BA7227">
                      <w:r>
                        <w:t>‘test.txt’</w:t>
                      </w:r>
                      <w:r w:rsidR="008C1076">
                        <w:t xml:space="preserve"> – Extra test case (proof of working functionality)</w:t>
                      </w:r>
                    </w:p>
                    <w:p w14:paraId="2CC4148A" w14:textId="77777777" w:rsidR="0034353D" w:rsidRDefault="0034353D" w:rsidP="00BA7227"/>
                    <w:p w14:paraId="7F5FE289" w14:textId="7E1F801A" w:rsidR="0034353D" w:rsidRPr="00BA7227" w:rsidRDefault="0034353D" w:rsidP="00BA7227">
                      <w:r>
                        <w:t>‘Report.docx’</w:t>
                      </w:r>
                      <w:r w:rsidR="008C1076">
                        <w:t xml:space="preserve"> </w:t>
                      </w:r>
                      <w:r w:rsidR="00C11E2D">
                        <w:t>–</w:t>
                      </w:r>
                      <w:r w:rsidR="00C11E2D">
                        <w:t xml:space="preserve"> </w:t>
                      </w:r>
                      <w:r>
                        <w:t>This Document</w:t>
                      </w:r>
                    </w:p>
                    <w:p w14:paraId="5B4ACE61" w14:textId="77777777" w:rsidR="00770DF3" w:rsidRDefault="00770DF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2" behindDoc="0" locked="0" layoutInCell="1" allowOverlap="1" wp14:anchorId="2A0B1CBE" wp14:editId="177CB81E">
                <wp:simplePos x="0" y="0"/>
                <wp:positionH relativeFrom="margin">
                  <wp:align>center</wp:align>
                </wp:positionH>
                <wp:positionV relativeFrom="paragraph">
                  <wp:posOffset>5326380</wp:posOffset>
                </wp:positionV>
                <wp:extent cx="3794760" cy="396240"/>
                <wp:effectExtent l="0" t="0" r="15240" b="2286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773E4" w14:textId="5E13605A" w:rsidR="00770DF3" w:rsidRPr="00AD7F86" w:rsidRDefault="00770DF3" w:rsidP="00770DF3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References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B1CBE" id="_x0000_s1043" type="#_x0000_t202" style="position:absolute;margin-left:0;margin-top:419.4pt;width:298.8pt;height:31.2pt;z-index:251658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" fillcolor="white [3201]" strokecolor="#476166 [3204]" strokeweight="2pt">
                <v:textbox>
                  <w:txbxContent>
                    <w:p w14:paraId="3D5773E4" w14:textId="5E13605A" w:rsidR="00770DF3" w:rsidRPr="00AD7F86" w:rsidRDefault="00770DF3" w:rsidP="00770DF3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References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1" behindDoc="0" locked="0" layoutInCell="1" allowOverlap="1" wp14:anchorId="1C0976B7" wp14:editId="351A09D5">
                <wp:simplePos x="0" y="0"/>
                <wp:positionH relativeFrom="margin">
                  <wp:posOffset>571500</wp:posOffset>
                </wp:positionH>
                <wp:positionV relativeFrom="paragraph">
                  <wp:posOffset>655320</wp:posOffset>
                </wp:positionV>
                <wp:extent cx="5692140" cy="4114800"/>
                <wp:effectExtent l="0" t="0" r="22860" b="1905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411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C4314" w14:textId="75DDD68D" w:rsidR="00770DF3" w:rsidRDefault="00606A9D" w:rsidP="00770DF3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hyperlink r:id="rId21" w:history="1">
                              <w:r w:rsidR="00325479" w:rsidRPr="006C2252">
                                <w:rPr>
                                  <w:rStyle w:val="Hyperlink"/>
                                  <w:rFonts w:asciiTheme="minorHAnsi" w:hAnsiTheme="minorHAnsi"/>
                                  <w:b w:val="0"/>
                                  <w:bCs/>
                                  <w:sz w:val="24"/>
                                  <w:szCs w:val="24"/>
                                </w:rPr>
                                <w:t>https://www.geeksforgeeks.org/</w:t>
                              </w:r>
                            </w:hyperlink>
                            <w:r w:rsidR="00325479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="002A541C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F</w:t>
                            </w:r>
                            <w:r w:rsidR="000849F5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oundation code for the BFS and DFS searches</w:t>
                            </w:r>
                            <w:r w:rsidR="00770DF3">
                              <w:rPr>
                                <w:noProof/>
                              </w:rPr>
                              <w:br w:type="textWrapping" w:clear="all"/>
                            </w:r>
                          </w:p>
                          <w:p w14:paraId="1A8F9AD5" w14:textId="7D681D47" w:rsidR="000849F5" w:rsidRDefault="00606A9D" w:rsidP="000849F5">
                            <w:hyperlink r:id="rId22" w:history="1">
                              <w:r w:rsidR="002A541C" w:rsidRPr="006C2252">
                                <w:rPr>
                                  <w:rStyle w:val="Hyperlink"/>
                                </w:rPr>
                                <w:t>https://www.youtube.com/watch?v=A8pmud1Uh0Q&amp;ab_channel=ShaulMarkovitch</w:t>
                              </w:r>
                            </w:hyperlink>
                            <w:r w:rsidR="002A541C">
                              <w:t xml:space="preserve"> – Understanding of GBFS concept</w:t>
                            </w:r>
                          </w:p>
                          <w:p w14:paraId="6C9BBEF3" w14:textId="77777777" w:rsidR="002A541C" w:rsidRDefault="002A541C" w:rsidP="000849F5"/>
                          <w:p w14:paraId="5365E6FD" w14:textId="736128BC" w:rsidR="002A541C" w:rsidRDefault="00606A9D" w:rsidP="000849F5">
                            <w:hyperlink r:id="rId23" w:history="1">
                              <w:r w:rsidR="005855FF" w:rsidRPr="006C2252">
                                <w:rPr>
                                  <w:rStyle w:val="Hyperlink"/>
                                </w:rPr>
                                <w:t>https://www.youtube.com/watch?v=71CEj4gKDnE&amp;ab_channel=AnishKrishnan</w:t>
                              </w:r>
                            </w:hyperlink>
                            <w:r w:rsidR="005855FF">
                              <w:t xml:space="preserve"> – Understanding of A star concept</w:t>
                            </w:r>
                          </w:p>
                          <w:p w14:paraId="3AF557B8" w14:textId="77777777" w:rsidR="005855FF" w:rsidRDefault="005855FF" w:rsidP="000849F5"/>
                          <w:p w14:paraId="10C9B25E" w14:textId="5429D1CE" w:rsidR="00637682" w:rsidRDefault="00606A9D" w:rsidP="000849F5">
                            <w:hyperlink r:id="rId24" w:history="1">
                              <w:r w:rsidR="00637682" w:rsidRPr="006C2252">
                                <w:rPr>
                                  <w:rStyle w:val="Hyperlink"/>
                                </w:rPr>
                                <w:t>https://docs.python.org/3/library/re.html</w:t>
                              </w:r>
                            </w:hyperlink>
                            <w:r w:rsidR="00637682">
                              <w:t xml:space="preserve"> - Understanding regular expression to </w:t>
                            </w:r>
                            <w:r w:rsidR="00251414">
                              <w:t>properly interpret data from a file</w:t>
                            </w:r>
                          </w:p>
                          <w:p w14:paraId="5E93E050" w14:textId="77777777" w:rsidR="00251414" w:rsidRDefault="00251414" w:rsidP="000849F5"/>
                          <w:p w14:paraId="35EEF9FD" w14:textId="2FEEB990" w:rsidR="00251414" w:rsidRDefault="00606A9D" w:rsidP="000849F5">
                            <w:hyperlink r:id="rId25" w:history="1">
                              <w:r w:rsidR="008A79F2" w:rsidRPr="006C2252">
                                <w:rPr>
                                  <w:rStyle w:val="Hyperlink"/>
                                </w:rPr>
                                <w:t>https://www.javatpoint.com/heuristic-techniques</w:t>
                              </w:r>
                            </w:hyperlink>
                            <w:r w:rsidR="008A79F2">
                              <w:t xml:space="preserve"> - Learning heuristic and their relations to search meth</w:t>
                            </w:r>
                            <w:r w:rsidR="00724552">
                              <w:t>ods</w:t>
                            </w:r>
                          </w:p>
                          <w:p w14:paraId="777618BC" w14:textId="77777777" w:rsidR="00724552" w:rsidRDefault="00724552" w:rsidP="000849F5"/>
                          <w:p w14:paraId="76EBACD1" w14:textId="728A2858" w:rsidR="00724552" w:rsidRDefault="00606A9D" w:rsidP="000849F5">
                            <w:hyperlink r:id="rId26" w:history="1">
                              <w:r w:rsidR="00724552" w:rsidRPr="006C2252">
                                <w:rPr>
                                  <w:rStyle w:val="Hyperlink"/>
                                </w:rPr>
                                <w:t>http://theory.stanford.edu/~amitp/GameProgramming/Heuristics.html</w:t>
                              </w:r>
                            </w:hyperlink>
                            <w:r w:rsidR="00724552">
                              <w:t xml:space="preserve"> - </w:t>
                            </w:r>
                            <w:r w:rsidR="00C2284F">
                              <w:t>How heuristics are implemented in GBFS and A*</w:t>
                            </w:r>
                          </w:p>
                          <w:p w14:paraId="0BCCDFDE" w14:textId="77777777" w:rsidR="00F6349F" w:rsidRDefault="00F6349F" w:rsidP="000849F5"/>
                          <w:p w14:paraId="34BC3928" w14:textId="2B50586A" w:rsidR="00F6349F" w:rsidRDefault="00606A9D" w:rsidP="000849F5">
                            <w:hyperlink r:id="rId27" w:tgtFrame="_blank" w:tooltip="https://stackoverflow.com/questions/8922060/how-to-trace-the-path-in-a-breadth-first-search" w:history="1">
                              <w:r w:rsidR="005B6DD5" w:rsidRPr="005B6DD5">
                                <w:rPr>
                                  <w:rStyle w:val="Hyperlink"/>
                                </w:rPr>
                                <w:t>https://stackoverflow.com/questions/8922060/how-to-trace-the-path-in-a-breadth-first-search</w:t>
                              </w:r>
                            </w:hyperlink>
                            <w:r w:rsidR="005B6DD5">
                              <w:t xml:space="preserve"> - Learn how to back track through visited nodes to find a path</w:t>
                            </w:r>
                          </w:p>
                          <w:p w14:paraId="4D4D5B29" w14:textId="77777777" w:rsidR="005855FF" w:rsidRPr="000849F5" w:rsidRDefault="005855FF" w:rsidP="000849F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976B7" id="_x0000_s1044" type="#_x0000_t202" style="position:absolute;margin-left:45pt;margin-top:51.6pt;width:448.2pt;height:324pt;z-index:25165827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" fillcolor="#476166 [3204]" strokecolor="#233032 [1604]" strokeweight="2pt">
                <v:textbox>
                  <w:txbxContent>
                    <w:p w14:paraId="042C4314" w14:textId="75DDD68D" w:rsidR="00770DF3" w:rsidRDefault="00325479" w:rsidP="00770DF3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hyperlink r:id="rId28" w:history="1">
                        <w:r w:rsidRPr="006C2252">
                          <w:rPr>
                            <w:rStyle w:val="Hyperlink"/>
                            <w:rFonts w:asciiTheme="minorHAnsi" w:hAnsiTheme="minorHAnsi"/>
                            <w:b w:val="0"/>
                            <w:bCs/>
                            <w:sz w:val="24"/>
                            <w:szCs w:val="24"/>
                          </w:rPr>
                          <w:t>https://www.geeksforgeeks.org/</w:t>
                        </w:r>
                      </w:hyperlink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- </w:t>
                      </w:r>
                      <w:r w:rsidR="002A541C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F</w:t>
                      </w:r>
                      <w:r w:rsidR="000849F5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oundation code for the BFS and DFS searches</w:t>
                      </w:r>
                      <w:r w:rsidR="00770DF3">
                        <w:rPr>
                          <w:noProof/>
                        </w:rPr>
                        <w:br w:type="textWrapping" w:clear="all"/>
                      </w:r>
                    </w:p>
                    <w:p w14:paraId="1A8F9AD5" w14:textId="7D681D47" w:rsidR="000849F5" w:rsidRDefault="002A541C" w:rsidP="000849F5">
                      <w:hyperlink r:id="rId29" w:history="1">
                        <w:r w:rsidRPr="006C2252">
                          <w:rPr>
                            <w:rStyle w:val="Hyperlink"/>
                          </w:rPr>
                          <w:t>https://www.youtube.com/watch?v=A8pmud1Uh0Q&amp;ab_channel=ShaulMarkovitch</w:t>
                        </w:r>
                      </w:hyperlink>
                      <w:r>
                        <w:t xml:space="preserve"> – Understanding of GBFS concept</w:t>
                      </w:r>
                    </w:p>
                    <w:p w14:paraId="6C9BBEF3" w14:textId="77777777" w:rsidR="002A541C" w:rsidRDefault="002A541C" w:rsidP="000849F5"/>
                    <w:p w14:paraId="5365E6FD" w14:textId="736128BC" w:rsidR="002A541C" w:rsidRDefault="005855FF" w:rsidP="000849F5">
                      <w:hyperlink r:id="rId30" w:history="1">
                        <w:r w:rsidRPr="006C2252">
                          <w:rPr>
                            <w:rStyle w:val="Hyperlink"/>
                          </w:rPr>
                          <w:t>https://www.youtube.com/watch?v=71CEj4gKDnE&amp;ab_channel=AnishKrishnan</w:t>
                        </w:r>
                      </w:hyperlink>
                      <w:r>
                        <w:t xml:space="preserve"> – Understanding of A star concept</w:t>
                      </w:r>
                    </w:p>
                    <w:p w14:paraId="3AF557B8" w14:textId="77777777" w:rsidR="005855FF" w:rsidRDefault="005855FF" w:rsidP="000849F5"/>
                    <w:p w14:paraId="10C9B25E" w14:textId="5429D1CE" w:rsidR="00637682" w:rsidRDefault="00637682" w:rsidP="000849F5">
                      <w:hyperlink r:id="rId31" w:history="1">
                        <w:r w:rsidRPr="006C2252">
                          <w:rPr>
                            <w:rStyle w:val="Hyperlink"/>
                          </w:rPr>
                          <w:t>https://docs.python.org/3/library/re.html</w:t>
                        </w:r>
                      </w:hyperlink>
                      <w:r>
                        <w:t xml:space="preserve"> - Understanding regular expression to </w:t>
                      </w:r>
                      <w:r w:rsidR="00251414">
                        <w:t>properly interpret data from a file</w:t>
                      </w:r>
                    </w:p>
                    <w:p w14:paraId="5E93E050" w14:textId="77777777" w:rsidR="00251414" w:rsidRDefault="00251414" w:rsidP="000849F5"/>
                    <w:p w14:paraId="35EEF9FD" w14:textId="2FEEB990" w:rsidR="00251414" w:rsidRDefault="008A79F2" w:rsidP="000849F5">
                      <w:hyperlink r:id="rId32" w:history="1">
                        <w:r w:rsidRPr="006C2252">
                          <w:rPr>
                            <w:rStyle w:val="Hyperlink"/>
                          </w:rPr>
                          <w:t>https://www.javatpoint.com/heuristic-techniques</w:t>
                        </w:r>
                      </w:hyperlink>
                      <w:r>
                        <w:t xml:space="preserve"> - Learning heuristic and their relations to search meth</w:t>
                      </w:r>
                      <w:r w:rsidR="00724552">
                        <w:t>ods</w:t>
                      </w:r>
                    </w:p>
                    <w:p w14:paraId="777618BC" w14:textId="77777777" w:rsidR="00724552" w:rsidRDefault="00724552" w:rsidP="000849F5"/>
                    <w:p w14:paraId="76EBACD1" w14:textId="728A2858" w:rsidR="00724552" w:rsidRDefault="00724552" w:rsidP="000849F5">
                      <w:hyperlink r:id="rId33" w:history="1">
                        <w:r w:rsidRPr="006C2252">
                          <w:rPr>
                            <w:rStyle w:val="Hyperlink"/>
                          </w:rPr>
                          <w:t>http://theory.stanford.edu/~amitp/GameProgramming/Heuristics.html</w:t>
                        </w:r>
                      </w:hyperlink>
                      <w:r>
                        <w:t xml:space="preserve"> - </w:t>
                      </w:r>
                      <w:r w:rsidR="00C2284F">
                        <w:t>How heuristics are implemented in GBFS and A*</w:t>
                      </w:r>
                    </w:p>
                    <w:p w14:paraId="0BCCDFDE" w14:textId="77777777" w:rsidR="00F6349F" w:rsidRDefault="00F6349F" w:rsidP="000849F5"/>
                    <w:p w14:paraId="34BC3928" w14:textId="2B50586A" w:rsidR="00F6349F" w:rsidRDefault="005B6DD5" w:rsidP="000849F5">
                      <w:hyperlink r:id="rId34" w:tgtFrame="_blank" w:tooltip="https://stackoverflow.com/questions/8922060/how-to-trace-the-path-in-a-breadth-first-search" w:history="1">
                        <w:r w:rsidRPr="005B6DD5">
                          <w:rPr>
                            <w:rStyle w:val="Hyperlink"/>
                          </w:rPr>
                          <w:t>https://stackoverflow.com/questions/8922060/how-to-trace-the-path-in-a-breadth-first-search</w:t>
                        </w:r>
                      </w:hyperlink>
                      <w:r>
                        <w:t xml:space="preserve"> - Learn how to back track through visited nodes to find a path</w:t>
                      </w:r>
                    </w:p>
                    <w:p w14:paraId="4D4D5B29" w14:textId="77777777" w:rsidR="005855FF" w:rsidRPr="000849F5" w:rsidRDefault="005855FF" w:rsidP="000849F5"/>
                  </w:txbxContent>
                </v:textbox>
                <w10:wrap type="square" anchorx="margin"/>
              </v:shape>
            </w:pict>
          </mc:Fallback>
        </mc:AlternateContent>
      </w:r>
      <w:r w:rsidR="00DA0FC8">
        <w:rPr>
          <w:noProof/>
        </w:rPr>
        <mc:AlternateContent>
          <mc:Choice Requires="wps">
            <w:drawing>
              <wp:anchor distT="45720" distB="45720" distL="114300" distR="114300" simplePos="0" relativeHeight="251658268" behindDoc="0" locked="0" layoutInCell="1" allowOverlap="1" wp14:anchorId="003E56C2" wp14:editId="1B7F0F2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794760" cy="396240"/>
                <wp:effectExtent l="0" t="0" r="15240" b="2286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43A78" w14:textId="00D43E3E" w:rsidR="00DA0FC8" w:rsidRPr="00AD7F86" w:rsidRDefault="00F010C8" w:rsidP="00DA0FC8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Acknowledgements/Resources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E56C2" id="_x0000_s1045" type="#_x0000_t202" style="position:absolute;margin-left:0;margin-top:0;width:298.8pt;height:31.2pt;z-index:2516582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" fillcolor="white [3201]" strokecolor="#476166 [3204]" strokeweight="2pt">
                <v:textbox>
                  <w:txbxContent>
                    <w:p w14:paraId="05443A78" w14:textId="00D43E3E" w:rsidR="00DA0FC8" w:rsidRPr="00AD7F86" w:rsidRDefault="00F010C8" w:rsidP="00DA0FC8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Acknowledgements/Resources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9174F3" w:rsidRPr="009174F3" w:rsidSect="00E74B29">
      <w:footerReference w:type="even" r:id="rId35"/>
      <w:footerReference w:type="default" r:id="rId36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CA90D" w14:textId="77777777" w:rsidR="00E47107" w:rsidRDefault="00E47107" w:rsidP="00E74B29">
      <w:r>
        <w:separator/>
      </w:r>
    </w:p>
  </w:endnote>
  <w:endnote w:type="continuationSeparator" w:id="0">
    <w:p w14:paraId="50C47956" w14:textId="77777777" w:rsidR="00E47107" w:rsidRDefault="00E47107" w:rsidP="00E74B29">
      <w:r>
        <w:continuationSeparator/>
      </w:r>
    </w:p>
  </w:endnote>
  <w:endnote w:type="continuationNotice" w:id="1">
    <w:p w14:paraId="4DB90E48" w14:textId="77777777" w:rsidR="007071F3" w:rsidRDefault="007071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81E1D93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6156EA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C05C4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56EAC054" w14:textId="77777777" w:rsidTr="006709F1">
      <w:tc>
        <w:tcPr>
          <w:tcW w:w="1079" w:type="dxa"/>
        </w:tcPr>
        <w:p w14:paraId="3745EA80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1041F01E" w14:textId="77777777" w:rsidR="00E74B29" w:rsidRPr="00874FE7" w:rsidRDefault="00606A9D" w:rsidP="006709F1">
          <w:pPr>
            <w:pStyle w:val="Footer"/>
          </w:pPr>
          <w:sdt>
            <w:sdtPr>
              <w:id w:val="707152945"/>
              <w:placeholder>
                <w:docPart w:val="E88DD653AA3745739F48B62F9EAC00E8"/>
              </w:placeholder>
              <w:temporary/>
              <w:showingPlcHdr/>
              <w15:appearance w15:val="hidden"/>
            </w:sdtPr>
            <w:sdtEndPr/>
            <w:sdtContent>
              <w:r w:rsidR="00837914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4CA56A8A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00F52074" w14:textId="77777777" w:rsidR="00E74B29" w:rsidRPr="00E74B29" w:rsidRDefault="00E74B29" w:rsidP="006709F1">
          <w:pPr>
            <w:pStyle w:val="Footer"/>
          </w:pPr>
        </w:p>
      </w:tc>
    </w:tr>
  </w:tbl>
  <w:p w14:paraId="06E14D95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7F1CB" w14:textId="77777777" w:rsidR="00E47107" w:rsidRDefault="00E47107" w:rsidP="00E74B29">
      <w:r>
        <w:separator/>
      </w:r>
    </w:p>
  </w:footnote>
  <w:footnote w:type="continuationSeparator" w:id="0">
    <w:p w14:paraId="342AD89B" w14:textId="77777777" w:rsidR="00E47107" w:rsidRDefault="00E47107" w:rsidP="00E74B29">
      <w:r>
        <w:continuationSeparator/>
      </w:r>
    </w:p>
  </w:footnote>
  <w:footnote w:type="continuationNotice" w:id="1">
    <w:p w14:paraId="382387AF" w14:textId="77777777" w:rsidR="007071F3" w:rsidRDefault="007071F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31D13"/>
    <w:multiLevelType w:val="hybridMultilevel"/>
    <w:tmpl w:val="24EA9C1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A2E6F"/>
    <w:multiLevelType w:val="hybridMultilevel"/>
    <w:tmpl w:val="585E70C0"/>
    <w:lvl w:ilvl="0" w:tplc="B1800B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25B0C"/>
    <w:multiLevelType w:val="hybridMultilevel"/>
    <w:tmpl w:val="FC9ECE12"/>
    <w:lvl w:ilvl="0" w:tplc="B7583D82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940" w:hanging="180"/>
      </w:pPr>
    </w:lvl>
    <w:lvl w:ilvl="3" w:tplc="0C09000F" w:tentative="1">
      <w:start w:val="1"/>
      <w:numFmt w:val="decimal"/>
      <w:lvlText w:val="%4."/>
      <w:lvlJc w:val="left"/>
      <w:pPr>
        <w:ind w:left="3660" w:hanging="360"/>
      </w:pPr>
    </w:lvl>
    <w:lvl w:ilvl="4" w:tplc="0C090019" w:tentative="1">
      <w:start w:val="1"/>
      <w:numFmt w:val="lowerLetter"/>
      <w:lvlText w:val="%5."/>
      <w:lvlJc w:val="left"/>
      <w:pPr>
        <w:ind w:left="4380" w:hanging="360"/>
      </w:pPr>
    </w:lvl>
    <w:lvl w:ilvl="5" w:tplc="0C09001B" w:tentative="1">
      <w:start w:val="1"/>
      <w:numFmt w:val="lowerRoman"/>
      <w:lvlText w:val="%6."/>
      <w:lvlJc w:val="right"/>
      <w:pPr>
        <w:ind w:left="5100" w:hanging="180"/>
      </w:pPr>
    </w:lvl>
    <w:lvl w:ilvl="6" w:tplc="0C09000F" w:tentative="1">
      <w:start w:val="1"/>
      <w:numFmt w:val="decimal"/>
      <w:lvlText w:val="%7."/>
      <w:lvlJc w:val="left"/>
      <w:pPr>
        <w:ind w:left="5820" w:hanging="360"/>
      </w:pPr>
    </w:lvl>
    <w:lvl w:ilvl="7" w:tplc="0C090019" w:tentative="1">
      <w:start w:val="1"/>
      <w:numFmt w:val="lowerLetter"/>
      <w:lvlText w:val="%8."/>
      <w:lvlJc w:val="left"/>
      <w:pPr>
        <w:ind w:left="6540" w:hanging="360"/>
      </w:pPr>
    </w:lvl>
    <w:lvl w:ilvl="8" w:tplc="0C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 w15:restartNumberingAfterBreak="0">
    <w:nsid w:val="16A43FB4"/>
    <w:multiLevelType w:val="hybridMultilevel"/>
    <w:tmpl w:val="DCA06496"/>
    <w:lvl w:ilvl="0" w:tplc="50A4F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D47D5"/>
    <w:multiLevelType w:val="hybridMultilevel"/>
    <w:tmpl w:val="9476E4D6"/>
    <w:lvl w:ilvl="0" w:tplc="A4F4D16C">
      <w:numFmt w:val="bullet"/>
      <w:lvlText w:val="-"/>
      <w:lvlJc w:val="left"/>
      <w:pPr>
        <w:ind w:left="114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2C487731"/>
    <w:multiLevelType w:val="hybridMultilevel"/>
    <w:tmpl w:val="8DCAFB7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B440D9"/>
    <w:multiLevelType w:val="hybridMultilevel"/>
    <w:tmpl w:val="24122AB0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9935C4D"/>
    <w:multiLevelType w:val="hybridMultilevel"/>
    <w:tmpl w:val="8DD49290"/>
    <w:lvl w:ilvl="0" w:tplc="A20E76D6">
      <w:numFmt w:val="bullet"/>
      <w:lvlText w:val="-"/>
      <w:lvlJc w:val="left"/>
      <w:pPr>
        <w:ind w:left="420" w:hanging="360"/>
      </w:pPr>
      <w:rPr>
        <w:rFonts w:ascii="Georgia" w:eastAsiaTheme="minorHAnsi" w:hAnsi="Georgia" w:cstheme="minorBidi" w:hint="default"/>
        <w:b w:val="0"/>
        <w:color w:val="auto"/>
        <w:sz w:val="24"/>
      </w:rPr>
    </w:lvl>
    <w:lvl w:ilvl="1" w:tplc="0C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050962546">
    <w:abstractNumId w:val="4"/>
  </w:num>
  <w:num w:numId="2" w16cid:durableId="731659802">
    <w:abstractNumId w:val="6"/>
  </w:num>
  <w:num w:numId="3" w16cid:durableId="1984502559">
    <w:abstractNumId w:val="7"/>
  </w:num>
  <w:num w:numId="4" w16cid:durableId="715665627">
    <w:abstractNumId w:val="0"/>
  </w:num>
  <w:num w:numId="5" w16cid:durableId="749959765">
    <w:abstractNumId w:val="5"/>
  </w:num>
  <w:num w:numId="6" w16cid:durableId="1035546805">
    <w:abstractNumId w:val="2"/>
  </w:num>
  <w:num w:numId="7" w16cid:durableId="734008214">
    <w:abstractNumId w:val="3"/>
  </w:num>
  <w:num w:numId="8" w16cid:durableId="816261241">
    <w:abstractNumId w:val="1"/>
  </w:num>
  <w:num w:numId="9" w16cid:durableId="10935472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588"/>
    <w:rsid w:val="00002543"/>
    <w:rsid w:val="00002A05"/>
    <w:rsid w:val="00005910"/>
    <w:rsid w:val="0001162B"/>
    <w:rsid w:val="00012845"/>
    <w:rsid w:val="00023144"/>
    <w:rsid w:val="00024266"/>
    <w:rsid w:val="00031B69"/>
    <w:rsid w:val="00031E06"/>
    <w:rsid w:val="00031FFF"/>
    <w:rsid w:val="000526BF"/>
    <w:rsid w:val="00064960"/>
    <w:rsid w:val="00065C5D"/>
    <w:rsid w:val="0008263B"/>
    <w:rsid w:val="000849F5"/>
    <w:rsid w:val="00086FA5"/>
    <w:rsid w:val="000A5157"/>
    <w:rsid w:val="000C0DF4"/>
    <w:rsid w:val="000E1207"/>
    <w:rsid w:val="000E4641"/>
    <w:rsid w:val="000E5C98"/>
    <w:rsid w:val="000F175F"/>
    <w:rsid w:val="00113A97"/>
    <w:rsid w:val="001251D5"/>
    <w:rsid w:val="0012709C"/>
    <w:rsid w:val="00134A0F"/>
    <w:rsid w:val="00146B9E"/>
    <w:rsid w:val="00151F66"/>
    <w:rsid w:val="0015231F"/>
    <w:rsid w:val="00175A3D"/>
    <w:rsid w:val="00177F8D"/>
    <w:rsid w:val="00177FA3"/>
    <w:rsid w:val="00185F4A"/>
    <w:rsid w:val="00190CF3"/>
    <w:rsid w:val="00197108"/>
    <w:rsid w:val="00197AAA"/>
    <w:rsid w:val="001A48AB"/>
    <w:rsid w:val="001D0085"/>
    <w:rsid w:val="001D4FB4"/>
    <w:rsid w:val="001E353D"/>
    <w:rsid w:val="00211ACC"/>
    <w:rsid w:val="0021475C"/>
    <w:rsid w:val="00215E71"/>
    <w:rsid w:val="002172B8"/>
    <w:rsid w:val="00225311"/>
    <w:rsid w:val="00251414"/>
    <w:rsid w:val="0026730F"/>
    <w:rsid w:val="00283A95"/>
    <w:rsid w:val="00285C95"/>
    <w:rsid w:val="0029358E"/>
    <w:rsid w:val="002A2EC4"/>
    <w:rsid w:val="002A541C"/>
    <w:rsid w:val="002A77EE"/>
    <w:rsid w:val="002B0404"/>
    <w:rsid w:val="002D0239"/>
    <w:rsid w:val="002D2200"/>
    <w:rsid w:val="002F012C"/>
    <w:rsid w:val="00305C4E"/>
    <w:rsid w:val="00306BCC"/>
    <w:rsid w:val="00315DBB"/>
    <w:rsid w:val="0032188C"/>
    <w:rsid w:val="00325479"/>
    <w:rsid w:val="0034353D"/>
    <w:rsid w:val="00345AAB"/>
    <w:rsid w:val="0037350B"/>
    <w:rsid w:val="00376D85"/>
    <w:rsid w:val="00381FC3"/>
    <w:rsid w:val="003A543A"/>
    <w:rsid w:val="003D1389"/>
    <w:rsid w:val="003D58F1"/>
    <w:rsid w:val="003E5BBF"/>
    <w:rsid w:val="003E70A3"/>
    <w:rsid w:val="003F3E68"/>
    <w:rsid w:val="003F7532"/>
    <w:rsid w:val="0040564B"/>
    <w:rsid w:val="00410244"/>
    <w:rsid w:val="00426B9D"/>
    <w:rsid w:val="00427CBE"/>
    <w:rsid w:val="0043608A"/>
    <w:rsid w:val="004459CD"/>
    <w:rsid w:val="00447D67"/>
    <w:rsid w:val="004643DD"/>
    <w:rsid w:val="0048120C"/>
    <w:rsid w:val="004909D9"/>
    <w:rsid w:val="004A3F61"/>
    <w:rsid w:val="004A4C1D"/>
    <w:rsid w:val="004B3DA6"/>
    <w:rsid w:val="004C0EC2"/>
    <w:rsid w:val="004C14BF"/>
    <w:rsid w:val="004E3139"/>
    <w:rsid w:val="004E7EFF"/>
    <w:rsid w:val="004F094C"/>
    <w:rsid w:val="004F58B3"/>
    <w:rsid w:val="00500627"/>
    <w:rsid w:val="005027D2"/>
    <w:rsid w:val="00511071"/>
    <w:rsid w:val="00521481"/>
    <w:rsid w:val="00533FB8"/>
    <w:rsid w:val="00535FD2"/>
    <w:rsid w:val="00552C87"/>
    <w:rsid w:val="00554B55"/>
    <w:rsid w:val="00556D91"/>
    <w:rsid w:val="00560BA1"/>
    <w:rsid w:val="005749E1"/>
    <w:rsid w:val="005855FF"/>
    <w:rsid w:val="00590E60"/>
    <w:rsid w:val="005929EC"/>
    <w:rsid w:val="005A2F12"/>
    <w:rsid w:val="005A730C"/>
    <w:rsid w:val="005B4DDC"/>
    <w:rsid w:val="005B6DD5"/>
    <w:rsid w:val="005B7742"/>
    <w:rsid w:val="005D0CA7"/>
    <w:rsid w:val="005D5C00"/>
    <w:rsid w:val="005D5DF0"/>
    <w:rsid w:val="005E4509"/>
    <w:rsid w:val="006066EB"/>
    <w:rsid w:val="00606A9D"/>
    <w:rsid w:val="00613010"/>
    <w:rsid w:val="00616B97"/>
    <w:rsid w:val="00624C5A"/>
    <w:rsid w:val="00635278"/>
    <w:rsid w:val="006353D6"/>
    <w:rsid w:val="00637682"/>
    <w:rsid w:val="00654F7A"/>
    <w:rsid w:val="0065502D"/>
    <w:rsid w:val="00663458"/>
    <w:rsid w:val="00665110"/>
    <w:rsid w:val="006709F1"/>
    <w:rsid w:val="006729AB"/>
    <w:rsid w:val="0067730E"/>
    <w:rsid w:val="006814D6"/>
    <w:rsid w:val="006A710E"/>
    <w:rsid w:val="006C3BB9"/>
    <w:rsid w:val="006C60E6"/>
    <w:rsid w:val="006E07DF"/>
    <w:rsid w:val="006F0983"/>
    <w:rsid w:val="00701206"/>
    <w:rsid w:val="007071F3"/>
    <w:rsid w:val="007109D8"/>
    <w:rsid w:val="00711245"/>
    <w:rsid w:val="007158B2"/>
    <w:rsid w:val="00724552"/>
    <w:rsid w:val="00727E3B"/>
    <w:rsid w:val="007427A9"/>
    <w:rsid w:val="00747DFE"/>
    <w:rsid w:val="00751132"/>
    <w:rsid w:val="00751C65"/>
    <w:rsid w:val="00752588"/>
    <w:rsid w:val="00770DF3"/>
    <w:rsid w:val="00780DDD"/>
    <w:rsid w:val="00783DEE"/>
    <w:rsid w:val="0078655F"/>
    <w:rsid w:val="007A582F"/>
    <w:rsid w:val="007C1EDF"/>
    <w:rsid w:val="007C23E1"/>
    <w:rsid w:val="007C27CB"/>
    <w:rsid w:val="007E63F1"/>
    <w:rsid w:val="00816EA1"/>
    <w:rsid w:val="0082027B"/>
    <w:rsid w:val="00834752"/>
    <w:rsid w:val="00837914"/>
    <w:rsid w:val="00847A04"/>
    <w:rsid w:val="008648B0"/>
    <w:rsid w:val="00874FE7"/>
    <w:rsid w:val="00876786"/>
    <w:rsid w:val="008823A2"/>
    <w:rsid w:val="00885EC1"/>
    <w:rsid w:val="00890D46"/>
    <w:rsid w:val="00896566"/>
    <w:rsid w:val="008A4481"/>
    <w:rsid w:val="008A5FFD"/>
    <w:rsid w:val="008A72B6"/>
    <w:rsid w:val="008A79F2"/>
    <w:rsid w:val="008B7FB6"/>
    <w:rsid w:val="008C1076"/>
    <w:rsid w:val="008D2CB6"/>
    <w:rsid w:val="008E02E1"/>
    <w:rsid w:val="00915C7D"/>
    <w:rsid w:val="009174F3"/>
    <w:rsid w:val="009212A2"/>
    <w:rsid w:val="00932621"/>
    <w:rsid w:val="00932CF0"/>
    <w:rsid w:val="0093368E"/>
    <w:rsid w:val="0093403A"/>
    <w:rsid w:val="00940E3E"/>
    <w:rsid w:val="00947B64"/>
    <w:rsid w:val="00950BE3"/>
    <w:rsid w:val="00952F7D"/>
    <w:rsid w:val="0095496A"/>
    <w:rsid w:val="009615CF"/>
    <w:rsid w:val="00964075"/>
    <w:rsid w:val="0097104F"/>
    <w:rsid w:val="009A38BA"/>
    <w:rsid w:val="009A5EEA"/>
    <w:rsid w:val="009B515A"/>
    <w:rsid w:val="009C2BA4"/>
    <w:rsid w:val="009D6B6E"/>
    <w:rsid w:val="009E7D16"/>
    <w:rsid w:val="00A024CC"/>
    <w:rsid w:val="00A2015F"/>
    <w:rsid w:val="00A27F28"/>
    <w:rsid w:val="00A30295"/>
    <w:rsid w:val="00A55AF6"/>
    <w:rsid w:val="00A610EE"/>
    <w:rsid w:val="00A6282A"/>
    <w:rsid w:val="00A814B2"/>
    <w:rsid w:val="00A847D9"/>
    <w:rsid w:val="00AA00D0"/>
    <w:rsid w:val="00AA4A6C"/>
    <w:rsid w:val="00AA5061"/>
    <w:rsid w:val="00AA7C28"/>
    <w:rsid w:val="00AC64F4"/>
    <w:rsid w:val="00AD7F86"/>
    <w:rsid w:val="00AE25DB"/>
    <w:rsid w:val="00AE6E8F"/>
    <w:rsid w:val="00AF509F"/>
    <w:rsid w:val="00B026CA"/>
    <w:rsid w:val="00B434D5"/>
    <w:rsid w:val="00B439A8"/>
    <w:rsid w:val="00B43E11"/>
    <w:rsid w:val="00B514D1"/>
    <w:rsid w:val="00B5394E"/>
    <w:rsid w:val="00B5527A"/>
    <w:rsid w:val="00B5612E"/>
    <w:rsid w:val="00B57230"/>
    <w:rsid w:val="00B72F4A"/>
    <w:rsid w:val="00B95636"/>
    <w:rsid w:val="00BA04E3"/>
    <w:rsid w:val="00BA7227"/>
    <w:rsid w:val="00BB7349"/>
    <w:rsid w:val="00BD09DB"/>
    <w:rsid w:val="00BD2737"/>
    <w:rsid w:val="00BD5C2C"/>
    <w:rsid w:val="00BE1BDF"/>
    <w:rsid w:val="00BE6619"/>
    <w:rsid w:val="00C00319"/>
    <w:rsid w:val="00C036B8"/>
    <w:rsid w:val="00C11E2D"/>
    <w:rsid w:val="00C11EF6"/>
    <w:rsid w:val="00C2284F"/>
    <w:rsid w:val="00C3164B"/>
    <w:rsid w:val="00C3294E"/>
    <w:rsid w:val="00C535E4"/>
    <w:rsid w:val="00C755AB"/>
    <w:rsid w:val="00C82BCD"/>
    <w:rsid w:val="00C92C5A"/>
    <w:rsid w:val="00CD27DC"/>
    <w:rsid w:val="00CD517A"/>
    <w:rsid w:val="00CE5196"/>
    <w:rsid w:val="00D33148"/>
    <w:rsid w:val="00D4215F"/>
    <w:rsid w:val="00D43125"/>
    <w:rsid w:val="00D4617A"/>
    <w:rsid w:val="00D4663B"/>
    <w:rsid w:val="00D66836"/>
    <w:rsid w:val="00D66A3A"/>
    <w:rsid w:val="00D770C9"/>
    <w:rsid w:val="00D84D07"/>
    <w:rsid w:val="00D86E63"/>
    <w:rsid w:val="00D95787"/>
    <w:rsid w:val="00DA0FC8"/>
    <w:rsid w:val="00DB0124"/>
    <w:rsid w:val="00DB2639"/>
    <w:rsid w:val="00DB6CB5"/>
    <w:rsid w:val="00DC57F0"/>
    <w:rsid w:val="00DC5916"/>
    <w:rsid w:val="00DC69B5"/>
    <w:rsid w:val="00DD4F84"/>
    <w:rsid w:val="00DF198B"/>
    <w:rsid w:val="00DF2B21"/>
    <w:rsid w:val="00E07644"/>
    <w:rsid w:val="00E10C63"/>
    <w:rsid w:val="00E228F5"/>
    <w:rsid w:val="00E36A58"/>
    <w:rsid w:val="00E47107"/>
    <w:rsid w:val="00E47367"/>
    <w:rsid w:val="00E51D55"/>
    <w:rsid w:val="00E55AA1"/>
    <w:rsid w:val="00E71AC4"/>
    <w:rsid w:val="00E74B29"/>
    <w:rsid w:val="00E77E33"/>
    <w:rsid w:val="00E919F2"/>
    <w:rsid w:val="00E952AD"/>
    <w:rsid w:val="00EA53CD"/>
    <w:rsid w:val="00EA739B"/>
    <w:rsid w:val="00EC0F31"/>
    <w:rsid w:val="00EC155C"/>
    <w:rsid w:val="00EC23EB"/>
    <w:rsid w:val="00EC4C89"/>
    <w:rsid w:val="00ED178A"/>
    <w:rsid w:val="00EE23F6"/>
    <w:rsid w:val="00EE7DA6"/>
    <w:rsid w:val="00EF22E9"/>
    <w:rsid w:val="00F010C8"/>
    <w:rsid w:val="00F033FF"/>
    <w:rsid w:val="00F05326"/>
    <w:rsid w:val="00F33240"/>
    <w:rsid w:val="00F40E05"/>
    <w:rsid w:val="00F46115"/>
    <w:rsid w:val="00F50791"/>
    <w:rsid w:val="00F61787"/>
    <w:rsid w:val="00F6349F"/>
    <w:rsid w:val="00F6715C"/>
    <w:rsid w:val="00F72BDC"/>
    <w:rsid w:val="00F741AF"/>
    <w:rsid w:val="00F75EE5"/>
    <w:rsid w:val="00F81B29"/>
    <w:rsid w:val="00F90694"/>
    <w:rsid w:val="00FB2F1A"/>
    <w:rsid w:val="00FB4F24"/>
    <w:rsid w:val="00FC186F"/>
    <w:rsid w:val="00FD7ACB"/>
    <w:rsid w:val="00FD7FDB"/>
    <w:rsid w:val="00FE178B"/>
    <w:rsid w:val="00FF1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256EE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qFormat/>
    <w:rsid w:val="00C3294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D7F86"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AD7F86"/>
    <w:rPr>
      <w:rFonts w:eastAsiaTheme="minorEastAsia"/>
      <w:sz w:val="22"/>
      <w:szCs w:val="22"/>
    </w:rPr>
  </w:style>
  <w:style w:type="paragraph" w:styleId="Revision">
    <w:name w:val="Revision"/>
    <w:hidden/>
    <w:uiPriority w:val="99"/>
    <w:semiHidden/>
    <w:rsid w:val="001A48AB"/>
  </w:style>
  <w:style w:type="character" w:styleId="Hyperlink">
    <w:name w:val="Hyperlink"/>
    <w:basedOn w:val="DefaultParagraphFont"/>
    <w:uiPriority w:val="99"/>
    <w:semiHidden/>
    <w:rsid w:val="0032547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54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theory.stanford.edu/~amitp/GameProgramming/Heuristics.html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geeksforgeeks.org/" TargetMode="External"/><Relationship Id="rId34" Type="http://schemas.openxmlformats.org/officeDocument/2006/relationships/hyperlink" Target="https://stackoverflow.com/questions/8922060/how-to-trace-the-path-in-a-breadth-first-search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javatpoint.com/heuristic-techniques" TargetMode="External"/><Relationship Id="rId33" Type="http://schemas.openxmlformats.org/officeDocument/2006/relationships/hyperlink" Target="http://theory.stanford.edu/~amitp/GameProgramming/Heuristics.html" TargetMode="Externa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youtube.com/watch?v=A8pmud1Uh0Q&amp;ab_channel=ShaulMarkovitch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docs.python.org/3/library/re.html" TargetMode="External"/><Relationship Id="rId32" Type="http://schemas.openxmlformats.org/officeDocument/2006/relationships/hyperlink" Target="https://www.javatpoint.com/heuristic-techniques" TargetMode="External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www.youtube.com/watch?v=71CEj4gKDnE&amp;ab_channel=AnishKrishnan" TargetMode="External"/><Relationship Id="rId28" Type="http://schemas.openxmlformats.org/officeDocument/2006/relationships/hyperlink" Target="https://www.geeksforgeeks.org/" TargetMode="External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ocs.python.org/3/library/re.htm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www.youtube.com/watch?v=A8pmud1Uh0Q&amp;ab_channel=ShaulMarkovitch" TargetMode="External"/><Relationship Id="rId27" Type="http://schemas.openxmlformats.org/officeDocument/2006/relationships/hyperlink" Target="https://stackoverflow.com/questions/8922060/how-to-trace-the-path-in-a-breadth-first-search" TargetMode="External"/><Relationship Id="rId30" Type="http://schemas.openxmlformats.org/officeDocument/2006/relationships/hyperlink" Target="https://www.youtube.com/watch?v=71CEj4gKDnE&amp;ab_channel=AnishKrishnan" TargetMode="External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kke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88DD653AA3745739F48B62F9EAC00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E2D016-895D-43D9-B63F-5B046CCA4F31}"/>
      </w:docPartPr>
      <w:docPartBody>
        <w:p w:rsidR="00602597" w:rsidRDefault="00F4793E">
          <w:pPr>
            <w:pStyle w:val="E88DD653AA3745739F48B62F9EAC00E8"/>
          </w:pPr>
          <w:r w:rsidRPr="0048120C">
            <w:t>Lorem Ipsum is 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C67"/>
    <w:rsid w:val="005B0C67"/>
    <w:rsid w:val="00602597"/>
    <w:rsid w:val="00F47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88DD653AA3745739F48B62F9EAC00E8">
    <w:name w:val="E88DD653AA3745739F48B62F9EAC00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10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2022-04-15T10:35:00Z</dcterms:created>
  <dcterms:modified xsi:type="dcterms:W3CDTF">2022-04-22T05:49:00Z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